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162C6" w14:textId="4C8C3797" w:rsidR="007569F4" w:rsidRPr="007D4755" w:rsidRDefault="007569F4" w:rsidP="009A4CBA">
      <w:pPr>
        <w:pBdr>
          <w:bottom w:val="single" w:sz="12" w:space="10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7D4755">
        <w:rPr>
          <w:rFonts w:ascii="Arial" w:hAnsi="Arial" w:cs="Arial"/>
          <w:b/>
          <w:bCs/>
          <w:sz w:val="28"/>
          <w:szCs w:val="28"/>
        </w:rPr>
        <w:t xml:space="preserve">CASO </w:t>
      </w:r>
      <w:r w:rsidR="00525D5F" w:rsidRPr="007D4755">
        <w:rPr>
          <w:rFonts w:ascii="Arial" w:hAnsi="Arial" w:cs="Arial"/>
          <w:b/>
          <w:bCs/>
          <w:sz w:val="28"/>
          <w:szCs w:val="28"/>
        </w:rPr>
        <w:t>DE TESTE</w:t>
      </w:r>
    </w:p>
    <w:p w14:paraId="08FA8593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p w14:paraId="0E53B1FB" w14:textId="7F463554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PROJETO:</w:t>
      </w:r>
      <w:r w:rsidR="009A1DE8">
        <w:rPr>
          <w:rFonts w:ascii="Arial" w:hAnsi="Arial" w:cs="Arial"/>
          <w:b/>
          <w:bCs/>
          <w:sz w:val="22"/>
          <w:szCs w:val="22"/>
        </w:rPr>
        <w:t xml:space="preserve"> FreelAcademy</w:t>
      </w:r>
    </w:p>
    <w:p w14:paraId="37DE52C0" w14:textId="486DFE01" w:rsidR="005A2B4B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INTEGRANTES:</w:t>
      </w:r>
      <w:r w:rsidR="009A1DE8">
        <w:rPr>
          <w:rFonts w:ascii="Arial" w:hAnsi="Arial" w:cs="Arial"/>
          <w:b/>
          <w:bCs/>
          <w:sz w:val="22"/>
          <w:szCs w:val="22"/>
        </w:rPr>
        <w:t xml:space="preserve"> João, Lucas, Marcos, Aldair.</w:t>
      </w:r>
    </w:p>
    <w:p w14:paraId="6EE789B0" w14:textId="7F61B2A2" w:rsidR="009A4CBA" w:rsidRPr="009A1DE8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 xml:space="preserve">NOME DO PLANO DE </w:t>
      </w:r>
      <w:r w:rsidR="009A1DE8" w:rsidRPr="007D4755">
        <w:rPr>
          <w:rFonts w:ascii="Arial" w:hAnsi="Arial" w:cs="Arial"/>
          <w:b/>
          <w:bCs/>
          <w:sz w:val="22"/>
          <w:szCs w:val="22"/>
        </w:rPr>
        <w:t>TESTE:</w:t>
      </w:r>
      <w:r w:rsidR="009A1DE8">
        <w:rPr>
          <w:rFonts w:ascii="Arial" w:hAnsi="Arial" w:cs="Arial"/>
          <w:b/>
          <w:bCs/>
          <w:sz w:val="22"/>
          <w:szCs w:val="22"/>
        </w:rPr>
        <w:t xml:space="preserve"> Navegação.</w:t>
      </w: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2191"/>
        <w:gridCol w:w="2062"/>
        <w:gridCol w:w="2126"/>
        <w:gridCol w:w="3577"/>
      </w:tblGrid>
      <w:tr w:rsidR="009A1DE8" w:rsidRPr="00BD2CF3" w14:paraId="1143974A" w14:textId="2134B788" w:rsidTr="009A1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shd w:val="clear" w:color="auto" w:fill="000000" w:themeFill="text1"/>
          </w:tcPr>
          <w:p w14:paraId="26680302" w14:textId="20E134E6" w:rsidR="009A1DE8" w:rsidRPr="00525D5F" w:rsidRDefault="009A1DE8" w:rsidP="00AF2B75">
            <w:pPr>
              <w:pStyle w:val="Ttulo"/>
              <w:tabs>
                <w:tab w:val="right" w:pos="2761"/>
              </w:tabs>
              <w:rPr>
                <w:rFonts w:ascii="Arial" w:hAnsi="Arial" w:cs="Arial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caso de teste nº</w:t>
            </w:r>
            <w:r>
              <w:rPr>
                <w:rFonts w:ascii="Arial" w:hAnsi="Arial" w:cs="Arial"/>
                <w:sz w:val="24"/>
                <w:szCs w:val="48"/>
              </w:rPr>
              <w:t xml:space="preserve"> 08</w:t>
            </w:r>
            <w:r w:rsidRPr="00525D5F">
              <w:rPr>
                <w:rFonts w:ascii="Arial" w:hAnsi="Arial" w:cs="Arial"/>
                <w:sz w:val="24"/>
                <w:szCs w:val="48"/>
              </w:rPr>
              <w:tab/>
            </w:r>
          </w:p>
        </w:tc>
        <w:tc>
          <w:tcPr>
            <w:tcW w:w="4188" w:type="dxa"/>
            <w:gridSpan w:val="2"/>
            <w:shd w:val="clear" w:color="auto" w:fill="000000" w:themeFill="text1"/>
          </w:tcPr>
          <w:p w14:paraId="7F483C70" w14:textId="530E91A1" w:rsidR="009A1DE8" w:rsidRPr="00525D5F" w:rsidRDefault="009A1DE8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resumo:</w:t>
            </w:r>
            <w:r>
              <w:rPr>
                <w:rFonts w:ascii="Arial" w:hAnsi="Arial" w:cs="Arial"/>
                <w:sz w:val="24"/>
                <w:szCs w:val="48"/>
              </w:rPr>
              <w:t xml:space="preserve"> navegação entre telas</w:t>
            </w:r>
          </w:p>
        </w:tc>
        <w:tc>
          <w:tcPr>
            <w:tcW w:w="3577" w:type="dxa"/>
            <w:shd w:val="clear" w:color="auto" w:fill="000000" w:themeFill="text1"/>
          </w:tcPr>
          <w:p w14:paraId="7E71A9CE" w14:textId="77777777" w:rsidR="009A1DE8" w:rsidRPr="00525D5F" w:rsidRDefault="009A1DE8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48"/>
              </w:rPr>
            </w:pPr>
          </w:p>
        </w:tc>
      </w:tr>
      <w:tr w:rsidR="009A1DE8" w:rsidRPr="00BD2CF3" w14:paraId="24A57076" w14:textId="698C3606" w:rsidTr="009A1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88DB46F" w14:textId="4A006D2C" w:rsidR="009A1DE8" w:rsidRPr="00525D5F" w:rsidRDefault="009A1DE8" w:rsidP="00AF2B75">
            <w:pPr>
              <w:pStyle w:val="Ttulo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>Prioridade:</w:t>
            </w:r>
            <w:r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 xml:space="preserve"> Alta</w:t>
            </w:r>
          </w:p>
        </w:tc>
        <w:tc>
          <w:tcPr>
            <w:tcW w:w="2062" w:type="dxa"/>
          </w:tcPr>
          <w:p w14:paraId="4425CB03" w14:textId="6F78D839" w:rsidR="009A1DE8" w:rsidRPr="00525D5F" w:rsidRDefault="009A1DE8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Data: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09/02/2026</w:t>
            </w:r>
          </w:p>
        </w:tc>
        <w:tc>
          <w:tcPr>
            <w:tcW w:w="2126" w:type="dxa"/>
          </w:tcPr>
          <w:p w14:paraId="2F4FD4DA" w14:textId="6977B76C" w:rsidR="009A1DE8" w:rsidRPr="00525D5F" w:rsidRDefault="009A1DE8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Executor: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 xml:space="preserve"> Aldair</w:t>
            </w:r>
          </w:p>
        </w:tc>
        <w:tc>
          <w:tcPr>
            <w:tcW w:w="3577" w:type="dxa"/>
          </w:tcPr>
          <w:p w14:paraId="43017D7D" w14:textId="3A4DE243" w:rsidR="009A1DE8" w:rsidRPr="009A1DE8" w:rsidRDefault="009A1DE8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</w:pPr>
            <w:r w:rsidRPr="009A1DE8"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  <w:t>Status: Aprovado/Executado</w:t>
            </w:r>
          </w:p>
        </w:tc>
      </w:tr>
    </w:tbl>
    <w:p w14:paraId="5E0E44C6" w14:textId="77777777" w:rsidR="007569F4" w:rsidRDefault="007569F4" w:rsidP="007569F4">
      <w:pPr>
        <w:jc w:val="center"/>
      </w:pPr>
    </w:p>
    <w:p w14:paraId="3ADEE071" w14:textId="77777777" w:rsidR="00E05E3E" w:rsidRPr="00BD2CF3" w:rsidRDefault="00E05E3E" w:rsidP="007569F4">
      <w:pPr>
        <w:jc w:val="center"/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9956"/>
      </w:tblGrid>
      <w:tr w:rsidR="00AF2B75" w:rsidRPr="00BD2CF3" w14:paraId="229B30FA" w14:textId="77777777" w:rsidTr="00AF2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EC24FA4" w14:textId="4209362B" w:rsidR="00AF2B75" w:rsidRPr="00525D5F" w:rsidRDefault="00AF2B75" w:rsidP="007D4755">
            <w:pPr>
              <w:pStyle w:val="Ttulo"/>
              <w:rPr>
                <w:rFonts w:ascii="Arial" w:hAnsi="Arial" w:cs="Arial"/>
                <w:b/>
                <w:bCs w:val="0"/>
                <w:sz w:val="20"/>
                <w:szCs w:val="40"/>
              </w:rPr>
            </w:pP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Pré condições</w:t>
            </w:r>
            <w:r w:rsid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:</w:t>
            </w: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ab/>
            </w:r>
          </w:p>
        </w:tc>
      </w:tr>
      <w:tr w:rsidR="00AF2B75" w:rsidRPr="00BD2CF3" w14:paraId="6ECFE336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36B29BCC" w14:textId="775566D9" w:rsidR="00AF2B75" w:rsidRPr="00525D5F" w:rsidRDefault="009A1DE8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usuário logado.</w:t>
            </w:r>
          </w:p>
        </w:tc>
      </w:tr>
      <w:tr w:rsidR="00AF2B75" w:rsidRPr="00BD2CF3" w14:paraId="67B7DB42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B0A5DA8" w14:textId="77777777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354721C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65CE4558" w14:textId="2A560BA3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 w:rsidRPr="00525D5F">
              <w:rPr>
                <w:rFonts w:ascii="Arial" w:hAnsi="Arial" w:cs="Arial"/>
                <w:color w:val="auto"/>
                <w:sz w:val="20"/>
                <w:szCs w:val="40"/>
              </w:rPr>
              <w:t>Passos</w:t>
            </w:r>
            <w:r w:rsidR="007D4755">
              <w:rPr>
                <w:rFonts w:ascii="Arial" w:hAnsi="Arial" w:cs="Arial"/>
                <w:color w:val="auto"/>
                <w:sz w:val="20"/>
                <w:szCs w:val="40"/>
              </w:rPr>
              <w:t>:</w:t>
            </w:r>
          </w:p>
        </w:tc>
      </w:tr>
      <w:tr w:rsidR="00AF2B75" w:rsidRPr="00BD2CF3" w14:paraId="16F619A8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6C46225" w14:textId="2A2A4802" w:rsidR="009A1DE8" w:rsidRPr="009A1DE8" w:rsidRDefault="009A1DE8" w:rsidP="009A1DE8">
            <w:pPr>
              <w:pStyle w:val="Ttulo"/>
              <w:rPr>
                <w:rFonts w:ascii="Arial" w:hAnsi="Arial" w:cs="Arial"/>
                <w:b w:val="0"/>
                <w:bCs w:val="0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1.navegar entre telas.</w:t>
            </w:r>
          </w:p>
        </w:tc>
      </w:tr>
      <w:tr w:rsidR="00AF2B75" w:rsidRPr="00BD2CF3" w14:paraId="107363B4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3E2444E2" w14:textId="42970915" w:rsidR="00AF2B75" w:rsidRPr="00525D5F" w:rsidRDefault="009A1DE8" w:rsidP="009A1DE8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2.acessar menus.</w:t>
            </w:r>
          </w:p>
        </w:tc>
      </w:tr>
      <w:tr w:rsidR="00AF2B75" w:rsidRPr="00BD2CF3" w14:paraId="1F833A16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043AE51" w14:textId="0DA308D8" w:rsidR="00AF2B75" w:rsidRPr="00525D5F" w:rsidRDefault="009A1DE8" w:rsidP="009A1DE8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3.voltar tela inicial.</w:t>
            </w:r>
          </w:p>
        </w:tc>
      </w:tr>
      <w:tr w:rsidR="00AF2B75" w:rsidRPr="00BD2CF3" w14:paraId="695046A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6D477494" w14:textId="77777777" w:rsidR="00AF2B75" w:rsidRPr="00525D5F" w:rsidRDefault="00AF2B75" w:rsidP="00AF2B75">
            <w:pPr>
              <w:pStyle w:val="Ttulo"/>
              <w:jc w:val="center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7932203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6FAA900" w14:textId="704BE326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Resultado Esperado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1BBF1AE1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28994A2B" w14:textId="55575AC2" w:rsidR="00AF2B75" w:rsidRPr="009A1DE8" w:rsidRDefault="004B0002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 xml:space="preserve"> </w:t>
            </w:r>
            <w:r w:rsidR="009A1DE8">
              <w:rPr>
                <w:rFonts w:ascii="Arial" w:hAnsi="Arial" w:cs="Arial"/>
                <w:color w:val="000000" w:themeColor="text1"/>
                <w:sz w:val="20"/>
                <w:szCs w:val="40"/>
              </w:rPr>
              <w:t>sistema não deve travar e telas devem abrir corretamente.</w:t>
            </w:r>
          </w:p>
        </w:tc>
      </w:tr>
      <w:tr w:rsidR="00AF2B75" w:rsidRPr="00BD2CF3" w14:paraId="2C7FBEE4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19F0231D" w14:textId="77777777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</w:p>
        </w:tc>
      </w:tr>
      <w:tr w:rsidR="00AF2B75" w:rsidRPr="00BD2CF3" w14:paraId="4D074315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041FA4F0" w14:textId="79FCBF82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OBSERVAÇÕES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6EB536C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/>
          </w:tcPr>
          <w:p w14:paraId="1F468050" w14:textId="616BCB05" w:rsidR="00AF2B75" w:rsidRPr="009A1DE8" w:rsidRDefault="009A1DE8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40"/>
              </w:rPr>
              <w:t>navegação entre telas ocorreu sem travamentos.</w:t>
            </w:r>
          </w:p>
        </w:tc>
      </w:tr>
      <w:tr w:rsidR="00AF2B75" w:rsidRPr="00BD2CF3" w14:paraId="2183367A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0B4642F4" w14:textId="39CDDA55" w:rsidR="00AF2B75" w:rsidRPr="009A1DE8" w:rsidRDefault="009A1DE8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40"/>
              </w:rPr>
              <w:t>menus funcionaram normalmente.</w:t>
            </w:r>
          </w:p>
        </w:tc>
      </w:tr>
      <w:tr w:rsidR="00AF2B75" w:rsidRPr="00BD2CF3" w14:paraId="51B329BB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563BDDA7" w14:textId="35362A2D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COMENTÁRIOS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2B0DB18E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7F55D6B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  <w:tr w:rsidR="00AF2B75" w:rsidRPr="00BD2CF3" w14:paraId="5F2C7150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2CC00FD7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</w:tbl>
    <w:p w14:paraId="0BC6A4A1" w14:textId="6C644833" w:rsidR="0081235F" w:rsidRPr="00AF2B75" w:rsidRDefault="0081235F" w:rsidP="00AF2B75">
      <w:pPr>
        <w:pStyle w:val="Encerramento"/>
        <w:ind w:left="0"/>
        <w:rPr>
          <w:sz w:val="28"/>
          <w:szCs w:val="28"/>
          <w:lang w:bidi="pt-BR"/>
        </w:rPr>
      </w:pPr>
    </w:p>
    <w:sectPr w:rsidR="0081235F" w:rsidRPr="00AF2B75" w:rsidSect="004F53D2">
      <w:headerReference w:type="default" r:id="rId10"/>
      <w:footerReference w:type="default" r:id="rId11"/>
      <w:headerReference w:type="first" r:id="rId12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3B0E8" w14:textId="77777777" w:rsidR="00B978F4" w:rsidRDefault="00B978F4">
      <w:pPr>
        <w:spacing w:before="0" w:after="0"/>
      </w:pPr>
      <w:r>
        <w:separator/>
      </w:r>
    </w:p>
  </w:endnote>
  <w:endnote w:type="continuationSeparator" w:id="0">
    <w:p w14:paraId="7C3D0296" w14:textId="77777777" w:rsidR="00B978F4" w:rsidRDefault="00B978F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BA0F1" w14:textId="77777777" w:rsidR="007C1172" w:rsidRDefault="00B01A50">
    <w:pPr>
      <w:pStyle w:val="Rodap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</w:instrText>
    </w:r>
    <w:r>
      <w:rPr>
        <w:lang w:bidi="pt-BR"/>
      </w:rPr>
      <w:fldChar w:fldCharType="separate"/>
    </w:r>
    <w:r w:rsidR="007427F1">
      <w:rPr>
        <w:noProof/>
        <w:lang w:bidi="pt-BR"/>
      </w:rPr>
      <w:t>2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9C8AC" w14:textId="77777777" w:rsidR="00B978F4" w:rsidRDefault="00B978F4">
      <w:pPr>
        <w:spacing w:before="0" w:after="0"/>
      </w:pPr>
      <w:r>
        <w:separator/>
      </w:r>
    </w:p>
  </w:footnote>
  <w:footnote w:type="continuationSeparator" w:id="0">
    <w:p w14:paraId="3D624351" w14:textId="77777777" w:rsidR="00B978F4" w:rsidRDefault="00B978F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AE40D" w14:textId="77777777" w:rsidR="007C1172" w:rsidRPr="009A311C" w:rsidRDefault="009A311C" w:rsidP="009A311C">
    <w:pPr>
      <w:pStyle w:val="Cabealho"/>
    </w:pPr>
    <w:r w:rsidRPr="009A311C">
      <w:rPr>
        <w:noProof/>
        <w:lang w:bidi="pt-BR"/>
      </w:rPr>
      <w:drawing>
        <wp:inline distT="0" distB="0" distL="0" distR="0" wp14:anchorId="2EFD23A7" wp14:editId="404D8BAB">
          <wp:extent cx="857249" cy="428625"/>
          <wp:effectExtent l="0" t="0" r="635" b="0"/>
          <wp:docPr id="3" name="Imagem 3" descr="Espaço reservado para 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Espaço reservado para 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CC8D7" w14:textId="753A0572" w:rsidR="005E49B7" w:rsidRPr="007D4755" w:rsidRDefault="009A4CBA" w:rsidP="005E49B7">
    <w:pPr>
      <w:jc w:val="center"/>
      <w:rPr>
        <w:rFonts w:ascii="Arial" w:hAnsi="Arial" w:cs="Arial"/>
        <w:sz w:val="16"/>
        <w:szCs w:val="16"/>
        <w:lang w:val="en-US"/>
      </w:rPr>
    </w:pPr>
    <w:r w:rsidRPr="00E713BC">
      <w:rPr>
        <w:noProof/>
      </w:rPr>
      <w:drawing>
        <wp:anchor distT="0" distB="0" distL="114300" distR="114300" simplePos="0" relativeHeight="251658240" behindDoc="0" locked="0" layoutInCell="1" allowOverlap="1" wp14:anchorId="08077F59" wp14:editId="3C3BDDFB">
          <wp:simplePos x="0" y="0"/>
          <wp:positionH relativeFrom="margin">
            <wp:align>right</wp:align>
          </wp:positionH>
          <wp:positionV relativeFrom="paragraph">
            <wp:posOffset>-123165</wp:posOffset>
          </wp:positionV>
          <wp:extent cx="694690" cy="510540"/>
          <wp:effectExtent l="0" t="0" r="0" b="3810"/>
          <wp:wrapNone/>
          <wp:docPr id="53191222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912223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rial" w:hAnsi="Arial" w:cs="Arial"/>
          <w:sz w:val="16"/>
          <w:szCs w:val="16"/>
        </w:rPr>
        <w:id w:val="-820199486"/>
        <w:placeholder>
          <w:docPart w:val="2A9DCB94B5EE445AAADA451BA2457113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Senac Taboão da Serra - TBS</w:t>
        </w:r>
      </w:sdtContent>
    </w:sdt>
  </w:p>
  <w:p w14:paraId="3941C75B" w14:textId="03FBFD88" w:rsidR="005E49B7" w:rsidRPr="007D4755" w:rsidRDefault="00B978F4" w:rsidP="005E49B7">
    <w:pPr>
      <w:jc w:val="center"/>
      <w:rPr>
        <w:rFonts w:ascii="Arial" w:hAnsi="Arial" w:cs="Arial"/>
        <w:sz w:val="16"/>
        <w:szCs w:val="16"/>
        <w:lang w:val="en-US"/>
      </w:rPr>
    </w:pPr>
    <w:sdt>
      <w:sdtPr>
        <w:rPr>
          <w:rFonts w:ascii="Arial" w:hAnsi="Arial" w:cs="Arial"/>
          <w:sz w:val="16"/>
          <w:szCs w:val="16"/>
        </w:rPr>
        <w:id w:val="748243340"/>
        <w:placeholder>
          <w:docPart w:val="4483F0AF227D4D32A55E0C59A2D8934B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Rua Salvador Branco de Andrade, 182 - Jardim São Miguel, Taboão da Serra - SP</w:t>
        </w:r>
      </w:sdtContent>
    </w:sdt>
  </w:p>
  <w:p w14:paraId="48F1B340" w14:textId="46D5799B" w:rsidR="005E49B7" w:rsidRDefault="005E49B7">
    <w:pPr>
      <w:pStyle w:val="Cabealho"/>
    </w:pPr>
  </w:p>
  <w:p w14:paraId="5F3C8AA7" w14:textId="77777777" w:rsidR="005E49B7" w:rsidRDefault="005E49B7" w:rsidP="00E713BC">
    <w:pPr>
      <w:pStyle w:val="Cabealho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4"/>
    <w:rsid w:val="00026576"/>
    <w:rsid w:val="00030E49"/>
    <w:rsid w:val="000542B0"/>
    <w:rsid w:val="000543C3"/>
    <w:rsid w:val="000722E5"/>
    <w:rsid w:val="00080532"/>
    <w:rsid w:val="0016481D"/>
    <w:rsid w:val="00170751"/>
    <w:rsid w:val="0018376C"/>
    <w:rsid w:val="00185B0A"/>
    <w:rsid w:val="001902CB"/>
    <w:rsid w:val="002201B0"/>
    <w:rsid w:val="0027603B"/>
    <w:rsid w:val="002E0CC8"/>
    <w:rsid w:val="00312C2A"/>
    <w:rsid w:val="00325978"/>
    <w:rsid w:val="00363B0A"/>
    <w:rsid w:val="003940BA"/>
    <w:rsid w:val="003E57E0"/>
    <w:rsid w:val="003F38AE"/>
    <w:rsid w:val="00412F60"/>
    <w:rsid w:val="00467C64"/>
    <w:rsid w:val="00492EA3"/>
    <w:rsid w:val="004A1D7B"/>
    <w:rsid w:val="004B0002"/>
    <w:rsid w:val="004F53D2"/>
    <w:rsid w:val="00525D5F"/>
    <w:rsid w:val="00584FD1"/>
    <w:rsid w:val="0059455E"/>
    <w:rsid w:val="005A2B4B"/>
    <w:rsid w:val="005E49B7"/>
    <w:rsid w:val="00614677"/>
    <w:rsid w:val="00615399"/>
    <w:rsid w:val="00644866"/>
    <w:rsid w:val="0068484A"/>
    <w:rsid w:val="00690B69"/>
    <w:rsid w:val="00695CC4"/>
    <w:rsid w:val="006B1BBF"/>
    <w:rsid w:val="006B37B9"/>
    <w:rsid w:val="006C5323"/>
    <w:rsid w:val="007252AA"/>
    <w:rsid w:val="007427F1"/>
    <w:rsid w:val="007569F4"/>
    <w:rsid w:val="007C1172"/>
    <w:rsid w:val="007D4755"/>
    <w:rsid w:val="0081235F"/>
    <w:rsid w:val="00841DD4"/>
    <w:rsid w:val="00852DE2"/>
    <w:rsid w:val="00862CDF"/>
    <w:rsid w:val="008A4092"/>
    <w:rsid w:val="008B0BB0"/>
    <w:rsid w:val="00903A88"/>
    <w:rsid w:val="00911721"/>
    <w:rsid w:val="00914940"/>
    <w:rsid w:val="0097665D"/>
    <w:rsid w:val="009A1DE8"/>
    <w:rsid w:val="009A311C"/>
    <w:rsid w:val="009A4CBA"/>
    <w:rsid w:val="009B142E"/>
    <w:rsid w:val="00A0366B"/>
    <w:rsid w:val="00A157A3"/>
    <w:rsid w:val="00A42F35"/>
    <w:rsid w:val="00A5384D"/>
    <w:rsid w:val="00A56EDC"/>
    <w:rsid w:val="00A6114A"/>
    <w:rsid w:val="00A63413"/>
    <w:rsid w:val="00AB3DE3"/>
    <w:rsid w:val="00AC2B64"/>
    <w:rsid w:val="00AD7BD7"/>
    <w:rsid w:val="00AF2B75"/>
    <w:rsid w:val="00B01A50"/>
    <w:rsid w:val="00B55BAA"/>
    <w:rsid w:val="00B978F4"/>
    <w:rsid w:val="00BA3EC2"/>
    <w:rsid w:val="00BD2CF3"/>
    <w:rsid w:val="00C00408"/>
    <w:rsid w:val="00C2362E"/>
    <w:rsid w:val="00C303A4"/>
    <w:rsid w:val="00C46A36"/>
    <w:rsid w:val="00CC5F6A"/>
    <w:rsid w:val="00CE73E4"/>
    <w:rsid w:val="00D06078"/>
    <w:rsid w:val="00D12321"/>
    <w:rsid w:val="00D360FC"/>
    <w:rsid w:val="00D7249E"/>
    <w:rsid w:val="00D93160"/>
    <w:rsid w:val="00E05E3E"/>
    <w:rsid w:val="00E46AB4"/>
    <w:rsid w:val="00E54CDB"/>
    <w:rsid w:val="00E713BC"/>
    <w:rsid w:val="00E92120"/>
    <w:rsid w:val="00E92918"/>
    <w:rsid w:val="00EA4CF7"/>
    <w:rsid w:val="00EB4953"/>
    <w:rsid w:val="00F60CD1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421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lang w:val="pt-B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tulo1">
    <w:name w:val="heading 1"/>
    <w:basedOn w:val="Normal"/>
    <w:link w:val="Ttulo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68484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tulo3">
    <w:name w:val="heading 3"/>
    <w:basedOn w:val="Normal"/>
    <w:next w:val="Normal"/>
    <w:link w:val="Ttulo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1B0"/>
    <w:pPr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2201B0"/>
    <w:rPr>
      <w:kern w:val="20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RodapChar">
    <w:name w:val="Rodapé Char"/>
    <w:basedOn w:val="Fontepargpadro"/>
    <w:link w:val="Rodap"/>
    <w:uiPriority w:val="99"/>
    <w:rPr>
      <w:kern w:val="20"/>
    </w:rPr>
  </w:style>
  <w:style w:type="character" w:styleId="Forte">
    <w:name w:val="Strong"/>
    <w:basedOn w:val="Fontepargpadro"/>
    <w:uiPriority w:val="4"/>
    <w:qFormat/>
    <w:rsid w:val="0018376C"/>
    <w:rPr>
      <w:b/>
      <w:bCs/>
    </w:rPr>
  </w:style>
  <w:style w:type="table" w:styleId="Tabelacomgrade">
    <w:name w:val="Table Grid"/>
    <w:basedOn w:val="Tabela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Encerramento">
    <w:name w:val="Closing"/>
    <w:basedOn w:val="Normal"/>
    <w:link w:val="Encerramento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EncerramentoChar">
    <w:name w:val="Encerramento Char"/>
    <w:basedOn w:val="Fontepargpadro"/>
    <w:link w:val="Encerramento"/>
    <w:uiPriority w:val="6"/>
    <w:rsid w:val="004A1D7B"/>
    <w:rPr>
      <w:kern w:val="20"/>
    </w:rPr>
  </w:style>
  <w:style w:type="table" w:customStyle="1" w:styleId="TabeladeFaturas">
    <w:name w:val="Tabela de Faturas"/>
    <w:basedOn w:val="Tabela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a">
    <w:name w:val="Date"/>
    <w:basedOn w:val="Normal"/>
    <w:link w:val="Data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aChar">
    <w:name w:val="Data Char"/>
    <w:basedOn w:val="Fontepargpadro"/>
    <w:link w:val="Data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tulo1Char">
    <w:name w:val="Título 1 Char"/>
    <w:basedOn w:val="Fontepargpadro"/>
    <w:link w:val="Ttulo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8484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SimplesTabela2">
    <w:name w:val="Plain Table 2"/>
    <w:basedOn w:val="Tabela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link w:val="Ttulo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tulo4Char">
    <w:name w:val="Título 4 Char"/>
    <w:basedOn w:val="Fontepargpadro"/>
    <w:link w:val="Ttulo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tulo5Char">
    <w:name w:val="Título 5 Char"/>
    <w:basedOn w:val="Fontepargpadro"/>
    <w:link w:val="Ttulo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tulo6Char">
    <w:name w:val="Título 6 Char"/>
    <w:basedOn w:val="Fontepargpadro"/>
    <w:link w:val="Ttulo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tulo7Char">
    <w:name w:val="Título 7 Char"/>
    <w:basedOn w:val="Fontepargpadro"/>
    <w:link w:val="Ttulo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tulo8Char">
    <w:name w:val="Título 8 Char"/>
    <w:basedOn w:val="Fontepargpadro"/>
    <w:link w:val="Ttulo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tulo9Char">
    <w:name w:val="Título 9 Char"/>
    <w:basedOn w:val="Fontepargpadro"/>
    <w:link w:val="Ttulo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252AA"/>
    <w:pP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tulodoLivro">
    <w:name w:val="Book Title"/>
    <w:basedOn w:val="Fontepargpadro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7252AA"/>
    <w:rPr>
      <w:i/>
      <w:iCs/>
      <w:color w:val="7E97AD" w:themeColor="accent1"/>
      <w:kern w:val="20"/>
    </w:rPr>
  </w:style>
  <w:style w:type="table" w:styleId="TabeladeGrade1Clara-nfase1">
    <w:name w:val="Grid Table 1 Light Accent 1"/>
    <w:basedOn w:val="Tabela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Ttulo1Branco">
    <w:name w:val="Título 1 Branco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bella.olima3\AppData\Local\Microsoft\Office\16.0\DTS\pt-BR%7bF63EA7EA-0B5B-4369-9D1B-976271215118%7d\%7b5E1D6F57-3912-449C-8B6A-67DEA70665FB%7dtf0279094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A9DCB94B5EE445AAADA451BA24571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C1E6B-46A4-47F2-83C9-CE95AEA60C94}"/>
      </w:docPartPr>
      <w:docPartBody>
        <w:p w:rsidR="005C2D8C" w:rsidRDefault="005C2D8C" w:rsidP="005C2D8C">
          <w:pPr>
            <w:pStyle w:val="2A9DCB94B5EE445AAADA451BA2457113"/>
          </w:pPr>
          <w:r w:rsidRPr="0081235F">
            <w:rPr>
              <w:lang w:val="en-US" w:bidi="pt-BR"/>
            </w:rPr>
            <w:t>Sonu Jain, CPA</w:t>
          </w:r>
        </w:p>
      </w:docPartBody>
    </w:docPart>
    <w:docPart>
      <w:docPartPr>
        <w:name w:val="4483F0AF227D4D32A55E0C59A2D893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548FE-BB17-494E-8C5B-59C52E3CEDDC}"/>
      </w:docPartPr>
      <w:docPartBody>
        <w:p w:rsidR="005C2D8C" w:rsidRDefault="005C2D8C" w:rsidP="005C2D8C">
          <w:pPr>
            <w:pStyle w:val="4483F0AF227D4D32A55E0C59A2D8934B"/>
          </w:pPr>
          <w:r w:rsidRPr="0081235F">
            <w:rPr>
              <w:lang w:val="en-US" w:bidi="pt-BR"/>
            </w:rPr>
            <w:t>321 Sycamore, Albany, NY 98765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8C"/>
    <w:rsid w:val="005C2D8C"/>
    <w:rsid w:val="00984C0B"/>
    <w:rsid w:val="00B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4"/>
    <w:qFormat/>
    <w:rsid w:val="005C2D8C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C2D8C"/>
    <w:rPr>
      <w:color w:val="808080"/>
    </w:rPr>
  </w:style>
  <w:style w:type="paragraph" w:customStyle="1" w:styleId="2A9DCB94B5EE445AAADA451BA2457113">
    <w:name w:val="2A9DCB94B5EE445AAADA451BA2457113"/>
    <w:rsid w:val="005C2D8C"/>
  </w:style>
  <w:style w:type="paragraph" w:customStyle="1" w:styleId="4483F0AF227D4D32A55E0C59A2D8934B">
    <w:name w:val="4483F0AF227D4D32A55E0C59A2D8934B"/>
    <w:rsid w:val="005C2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31E01A384F0488AAD6FD62CFF415E" ma:contentTypeVersion="4" ma:contentTypeDescription="Crie um novo documento." ma:contentTypeScope="" ma:versionID="ff6791dd5d2daafdd866dd103eda21f3">
  <xsd:schema xmlns:xsd="http://www.w3.org/2001/XMLSchema" xmlns:xs="http://www.w3.org/2001/XMLSchema" xmlns:p="http://schemas.microsoft.com/office/2006/metadata/properties" xmlns:ns2="c42acb97-7b78-44fd-b9ca-df7196e96a87" targetNamespace="http://schemas.microsoft.com/office/2006/metadata/properties" ma:root="true" ma:fieldsID="57a71f3062b61cf444e3357d3f2889ba" ns2:_="">
    <xsd:import namespace="c42acb97-7b78-44fd-b9ca-df7196e96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acb97-7b78-44fd-b9ca-df7196e96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E6678F-1630-4058-949C-0A2434C39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acb97-7b78-44fd-b9ca-df7196e96a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{5E1D6F57-3912-449C-8B6A-67DEA70665FB}tf02790944_win32</Template>
  <TotalTime>0</TotalTime>
  <Pages>1</Pages>
  <Words>86</Words>
  <Characters>470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2025-03-19T23:04:00Z</dcterms:created>
  <dcterms:modified xsi:type="dcterms:W3CDTF">2026-03-12T19:04:00Z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0x0101001CB31E01A384F0488AAD6FD62CFF415E</vt:lpwstr>
  </property>
</Properties>
</file>