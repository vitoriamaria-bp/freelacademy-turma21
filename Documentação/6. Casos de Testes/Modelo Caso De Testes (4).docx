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6A8C67E6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D80E39">
        <w:rPr>
          <w:rFonts w:ascii="Arial" w:hAnsi="Arial" w:cs="Arial"/>
          <w:b/>
          <w:bCs/>
          <w:sz w:val="22"/>
          <w:szCs w:val="22"/>
        </w:rPr>
        <w:t>FreelAcademy.</w:t>
      </w:r>
    </w:p>
    <w:p w14:paraId="37DE52C0" w14:textId="35AD12DF" w:rsidR="005A2B4B" w:rsidRPr="007D4755" w:rsidRDefault="00D80E39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Aldair, João, Lucas, Marcos.</w:t>
      </w:r>
    </w:p>
    <w:p w14:paraId="05F43E97" w14:textId="02F93102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NOME DO PLANO DE TESTE:</w:t>
      </w:r>
      <w:r w:rsidR="00D80E39">
        <w:rPr>
          <w:rFonts w:ascii="Arial" w:hAnsi="Arial" w:cs="Arial"/>
          <w:b/>
          <w:bCs/>
          <w:sz w:val="22"/>
          <w:szCs w:val="22"/>
        </w:rPr>
        <w:t xml:space="preserve"> Enviar Proposta.</w:t>
      </w:r>
    </w:p>
    <w:p w14:paraId="6EE789B0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191"/>
        <w:gridCol w:w="2062"/>
        <w:gridCol w:w="2126"/>
        <w:gridCol w:w="3577"/>
      </w:tblGrid>
      <w:tr w:rsidR="00D80E39" w:rsidRPr="00BD2CF3" w14:paraId="1143974A" w14:textId="3422C0FE" w:rsidTr="00D80E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000000" w:themeFill="text1"/>
          </w:tcPr>
          <w:p w14:paraId="26680302" w14:textId="62709612" w:rsidR="00D80E39" w:rsidRPr="00525D5F" w:rsidRDefault="00D80E39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 xml:space="preserve"> 05</w:t>
            </w:r>
          </w:p>
        </w:tc>
        <w:tc>
          <w:tcPr>
            <w:tcW w:w="4188" w:type="dxa"/>
            <w:gridSpan w:val="2"/>
            <w:shd w:val="clear" w:color="auto" w:fill="000000" w:themeFill="text1"/>
          </w:tcPr>
          <w:p w14:paraId="7F483C70" w14:textId="78DF2484" w:rsidR="00D80E39" w:rsidRPr="00525D5F" w:rsidRDefault="00D80E39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FREELANCER ENVIAR PROPOSTA.</w:t>
            </w:r>
          </w:p>
        </w:tc>
        <w:tc>
          <w:tcPr>
            <w:tcW w:w="3577" w:type="dxa"/>
            <w:shd w:val="clear" w:color="auto" w:fill="000000" w:themeFill="text1"/>
          </w:tcPr>
          <w:p w14:paraId="3452A52B" w14:textId="77777777" w:rsidR="00D80E39" w:rsidRPr="00525D5F" w:rsidRDefault="00D80E39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D80E39" w:rsidRPr="00BD2CF3" w14:paraId="24A57076" w14:textId="619734BE" w:rsidTr="00D80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88DB46F" w14:textId="3C3EF73D" w:rsidR="00D80E39" w:rsidRPr="00525D5F" w:rsidRDefault="00D80E39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062" w:type="dxa"/>
          </w:tcPr>
          <w:p w14:paraId="4425CB03" w14:textId="25A9158A" w:rsidR="00D80E39" w:rsidRPr="00525D5F" w:rsidRDefault="00D80E39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126" w:type="dxa"/>
          </w:tcPr>
          <w:p w14:paraId="2F4FD4DA" w14:textId="358DE712" w:rsidR="00D80E39" w:rsidRPr="00525D5F" w:rsidRDefault="00D80E39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</w:t>
            </w:r>
          </w:p>
        </w:tc>
        <w:tc>
          <w:tcPr>
            <w:tcW w:w="3577" w:type="dxa"/>
          </w:tcPr>
          <w:p w14:paraId="00CF39DD" w14:textId="2CB4ADAF" w:rsidR="00D80E39" w:rsidRPr="00D80E39" w:rsidRDefault="00D80E39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D80E39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26FCBF34" w:rsidR="00AF2B75" w:rsidRPr="00525D5F" w:rsidRDefault="00D80E39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freelancer logado.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0C977DF8" w:rsidR="00AF2B75" w:rsidRPr="00525D5F" w:rsidRDefault="00D80E39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projeto disponível.</w:t>
            </w: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56689055" w:rsidR="00AF2B75" w:rsidRPr="00525D5F" w:rsidRDefault="00D80E39" w:rsidP="00D80E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1.Abrir lista projetos.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0F930F95" w:rsidR="00AF2B75" w:rsidRPr="00525D5F" w:rsidRDefault="00D80E39" w:rsidP="00D80E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2.selecionar projeto.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23261103" w:rsidR="00D80E39" w:rsidRPr="00D80E39" w:rsidRDefault="00D80E39" w:rsidP="00D80E39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3.clicar candidatar.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16063995" w:rsidR="00AF2B75" w:rsidRPr="00525D5F" w:rsidRDefault="00D80E39" w:rsidP="00D80E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4.</w:t>
            </w:r>
            <w:r w:rsidR="00645197">
              <w:rPr>
                <w:rFonts w:ascii="Arial" w:hAnsi="Arial" w:cs="Arial"/>
                <w:color w:val="auto"/>
                <w:sz w:val="20"/>
                <w:szCs w:val="40"/>
              </w:rPr>
              <w:t>enviar proposta.</w:t>
            </w: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760457EC" w:rsidR="00AF2B75" w:rsidRPr="00645197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645197">
              <w:rPr>
                <w:rFonts w:ascii="Arial" w:hAnsi="Arial" w:cs="Arial"/>
                <w:color w:val="000000" w:themeColor="text1"/>
                <w:sz w:val="20"/>
                <w:szCs w:val="40"/>
              </w:rPr>
              <w:t>Sistema deve registrar candidatura.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5C5231C9" w:rsidR="00645197" w:rsidRPr="00645197" w:rsidRDefault="00645197" w:rsidP="00525D5F">
            <w:pPr>
              <w:pStyle w:val="Ttulo"/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proposta enviada com sucesso.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4AAF6B23" w:rsidR="00AF2B75" w:rsidRPr="00645197" w:rsidRDefault="00645197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sistema registrou candidatura imediatamente.</w:t>
            </w: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68584507" w:rsidR="00AF2B75" w:rsidRPr="00645197" w:rsidRDefault="00645197" w:rsidP="00645197">
            <w:pPr>
              <w:pStyle w:val="Ttulo"/>
              <w:rPr>
                <w:color w:val="000000" w:themeColor="text1"/>
                <w:sz w:val="22"/>
                <w:szCs w:val="44"/>
              </w:rPr>
            </w:pPr>
            <w:r>
              <w:rPr>
                <w:color w:val="000000" w:themeColor="text1"/>
                <w:sz w:val="22"/>
                <w:szCs w:val="44"/>
              </w:rPr>
              <w:t>nenhuma falha encontrada.</w:t>
            </w: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0"/>
      <w:footerReference w:type="default" r:id="rId11"/>
      <w:headerReference w:type="firs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0B78C9" w14:textId="77777777" w:rsidR="00541860" w:rsidRDefault="00541860">
      <w:pPr>
        <w:spacing w:before="0" w:after="0"/>
      </w:pPr>
      <w:r>
        <w:separator/>
      </w:r>
    </w:p>
  </w:endnote>
  <w:endnote w:type="continuationSeparator" w:id="0">
    <w:p w14:paraId="1492CEE1" w14:textId="77777777" w:rsidR="00541860" w:rsidRDefault="0054186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6ED79" w14:textId="77777777" w:rsidR="00541860" w:rsidRDefault="00541860">
      <w:pPr>
        <w:spacing w:before="0" w:after="0"/>
      </w:pPr>
      <w:r>
        <w:separator/>
      </w:r>
    </w:p>
  </w:footnote>
  <w:footnote w:type="continuationSeparator" w:id="0">
    <w:p w14:paraId="53622E81" w14:textId="77777777" w:rsidR="00541860" w:rsidRDefault="0054186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541860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26576"/>
    <w:rsid w:val="00030E49"/>
    <w:rsid w:val="000542B0"/>
    <w:rsid w:val="000543C3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3F38AE"/>
    <w:rsid w:val="00412F60"/>
    <w:rsid w:val="00467C64"/>
    <w:rsid w:val="00492EA3"/>
    <w:rsid w:val="004A1D7B"/>
    <w:rsid w:val="004B0002"/>
    <w:rsid w:val="004F53D2"/>
    <w:rsid w:val="00525D5F"/>
    <w:rsid w:val="00541860"/>
    <w:rsid w:val="00584FD1"/>
    <w:rsid w:val="0059455E"/>
    <w:rsid w:val="005A2B4B"/>
    <w:rsid w:val="005E49B7"/>
    <w:rsid w:val="00614677"/>
    <w:rsid w:val="00615399"/>
    <w:rsid w:val="00644866"/>
    <w:rsid w:val="00645197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A4092"/>
    <w:rsid w:val="008B0BB0"/>
    <w:rsid w:val="00903A88"/>
    <w:rsid w:val="00911721"/>
    <w:rsid w:val="00914940"/>
    <w:rsid w:val="0097665D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B3DE3"/>
    <w:rsid w:val="00AC2B64"/>
    <w:rsid w:val="00AD7BD7"/>
    <w:rsid w:val="00AF2B75"/>
    <w:rsid w:val="00B01A50"/>
    <w:rsid w:val="00B55BAA"/>
    <w:rsid w:val="00BA3EC2"/>
    <w:rsid w:val="00BD2CF3"/>
    <w:rsid w:val="00C00408"/>
    <w:rsid w:val="00C2362E"/>
    <w:rsid w:val="00C303A4"/>
    <w:rsid w:val="00C46A36"/>
    <w:rsid w:val="00CC5F6A"/>
    <w:rsid w:val="00CE73E4"/>
    <w:rsid w:val="00D06078"/>
    <w:rsid w:val="00D12321"/>
    <w:rsid w:val="00D360FC"/>
    <w:rsid w:val="00D7249E"/>
    <w:rsid w:val="00D80E39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161B97"/>
    <w:rsid w:val="005C2D8C"/>
    <w:rsid w:val="00B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95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2026-03-12T18:19:00Z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