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06E40EF9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F07644">
        <w:rPr>
          <w:rFonts w:ascii="Arial" w:hAnsi="Arial" w:cs="Arial"/>
          <w:b/>
          <w:bCs/>
          <w:sz w:val="22"/>
          <w:szCs w:val="22"/>
        </w:rPr>
        <w:t>FreelAcademy</w:t>
      </w:r>
    </w:p>
    <w:p w14:paraId="37DE52C0" w14:textId="42ACFC91" w:rsidR="005A2B4B" w:rsidRPr="007D4755" w:rsidRDefault="00F07644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Aldair, Marcos, João, Lucas.</w:t>
      </w:r>
    </w:p>
    <w:p w14:paraId="6EE789B0" w14:textId="4B654867" w:rsidR="009A4CBA" w:rsidRPr="00F07644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NOME DO PLANO DE TESTE</w:t>
      </w:r>
      <w:r w:rsidR="00F07644">
        <w:rPr>
          <w:rFonts w:ascii="Arial" w:hAnsi="Arial" w:cs="Arial"/>
          <w:b/>
          <w:bCs/>
          <w:sz w:val="22"/>
          <w:szCs w:val="22"/>
        </w:rPr>
        <w:t>: Gerenciar Projetos</w:t>
      </w: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191"/>
        <w:gridCol w:w="2062"/>
        <w:gridCol w:w="2126"/>
        <w:gridCol w:w="3577"/>
      </w:tblGrid>
      <w:tr w:rsidR="00F07644" w:rsidRPr="00BD2CF3" w14:paraId="1143974A" w14:textId="6E0DA477" w:rsidTr="00F0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000000" w:themeFill="text1"/>
          </w:tcPr>
          <w:p w14:paraId="26680302" w14:textId="4D9391C6" w:rsidR="00F07644" w:rsidRPr="00525D5F" w:rsidRDefault="00F07644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 xml:space="preserve"> 07</w:t>
            </w:r>
            <w:r w:rsidRPr="00525D5F">
              <w:rPr>
                <w:rFonts w:ascii="Arial" w:hAnsi="Arial" w:cs="Arial"/>
                <w:sz w:val="24"/>
                <w:szCs w:val="48"/>
              </w:rPr>
              <w:tab/>
            </w:r>
          </w:p>
        </w:tc>
        <w:tc>
          <w:tcPr>
            <w:tcW w:w="4188" w:type="dxa"/>
            <w:gridSpan w:val="2"/>
            <w:shd w:val="clear" w:color="auto" w:fill="000000" w:themeFill="text1"/>
          </w:tcPr>
          <w:p w14:paraId="7F483C70" w14:textId="15E290D2" w:rsidR="00F07644" w:rsidRPr="00525D5F" w:rsidRDefault="00F07644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freelancer gerenciar projetos</w:t>
            </w:r>
          </w:p>
        </w:tc>
        <w:tc>
          <w:tcPr>
            <w:tcW w:w="3577" w:type="dxa"/>
            <w:shd w:val="clear" w:color="auto" w:fill="000000" w:themeFill="text1"/>
          </w:tcPr>
          <w:p w14:paraId="1C6B4B77" w14:textId="77777777" w:rsidR="00F07644" w:rsidRPr="00525D5F" w:rsidRDefault="00F07644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F07644" w:rsidRPr="00BD2CF3" w14:paraId="24A57076" w14:textId="5B3ACCCD" w:rsidTr="00F0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88DB46F" w14:textId="616A7F45" w:rsidR="00F07644" w:rsidRPr="00525D5F" w:rsidRDefault="00F07644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062" w:type="dxa"/>
          </w:tcPr>
          <w:p w14:paraId="4425CB03" w14:textId="7FAD00A6" w:rsidR="00F07644" w:rsidRPr="00525D5F" w:rsidRDefault="00F07644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126" w:type="dxa"/>
          </w:tcPr>
          <w:p w14:paraId="2F4FD4DA" w14:textId="61804B91" w:rsidR="00F07644" w:rsidRPr="00525D5F" w:rsidRDefault="00F07644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</w:t>
            </w:r>
          </w:p>
        </w:tc>
        <w:tc>
          <w:tcPr>
            <w:tcW w:w="3577" w:type="dxa"/>
          </w:tcPr>
          <w:p w14:paraId="79CFB3A1" w14:textId="55416B4C" w:rsidR="00F07644" w:rsidRPr="00F07644" w:rsidRDefault="00F07644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F07644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78CA48FC" w:rsidR="00AF2B75" w:rsidRPr="00525D5F" w:rsidRDefault="00F07644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freelancer vinculado ao projeto.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77777777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77777777" w:rsidR="00AF2B75" w:rsidRPr="00525D5F" w:rsidRDefault="00F07644" w:rsidP="00F07644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1.Acessar meus projetos.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74D56E57" w:rsidR="00AF2B75" w:rsidRPr="00525D5F" w:rsidRDefault="00F07644" w:rsidP="00F07644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2.visualizar status.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431DA0F5" w:rsidR="00AF2B75" w:rsidRPr="00525D5F" w:rsidRDefault="00F07644" w:rsidP="00F07644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3.Atualizar andamento.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77777777" w:rsidR="00AF2B75" w:rsidRPr="00525D5F" w:rsidRDefault="00AF2B75" w:rsidP="00AF2B75">
            <w:pPr>
              <w:pStyle w:val="Ttulo"/>
              <w:jc w:val="center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0F210E22" w:rsidR="00AF2B75" w:rsidRPr="00F07644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F07644">
              <w:rPr>
                <w:rFonts w:ascii="Arial" w:hAnsi="Arial" w:cs="Arial"/>
                <w:color w:val="000000" w:themeColor="text1"/>
                <w:sz w:val="20"/>
                <w:szCs w:val="40"/>
              </w:rPr>
              <w:t>sistema deve salvar alteraçoes.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584C3670" w:rsidR="00AF2B75" w:rsidRPr="00CE1D24" w:rsidRDefault="00CE1D24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CE1D24">
              <w:rPr>
                <w:color w:val="000000" w:themeColor="text1"/>
              </w:rPr>
              <w:t>Atualização de status salva corretamente.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1A7423B2" w:rsidR="00AF2B75" w:rsidRPr="00525D5F" w:rsidRDefault="00CE1D24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CE1D24">
              <w:rPr>
                <w:color w:val="000000" w:themeColor="text1"/>
              </w:rPr>
              <w:t>Informações exibidas de forma organizada.</w:t>
            </w: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0"/>
      <w:footerReference w:type="default" r:id="rId11"/>
      <w:headerReference w:type="firs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F9CB9" w14:textId="77777777" w:rsidR="00962C0D" w:rsidRDefault="00962C0D">
      <w:pPr>
        <w:spacing w:before="0" w:after="0"/>
      </w:pPr>
      <w:r>
        <w:separator/>
      </w:r>
    </w:p>
  </w:endnote>
  <w:endnote w:type="continuationSeparator" w:id="0">
    <w:p w14:paraId="0523B4D2" w14:textId="77777777" w:rsidR="00962C0D" w:rsidRDefault="00962C0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C0A39" w14:textId="77777777" w:rsidR="00962C0D" w:rsidRDefault="00962C0D">
      <w:pPr>
        <w:spacing w:before="0" w:after="0"/>
      </w:pPr>
      <w:r>
        <w:separator/>
      </w:r>
    </w:p>
  </w:footnote>
  <w:footnote w:type="continuationSeparator" w:id="0">
    <w:p w14:paraId="1D27A47E" w14:textId="77777777" w:rsidR="00962C0D" w:rsidRDefault="00962C0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962C0D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26576"/>
    <w:rsid w:val="00030E49"/>
    <w:rsid w:val="000542B0"/>
    <w:rsid w:val="000543C3"/>
    <w:rsid w:val="000722E5"/>
    <w:rsid w:val="00080532"/>
    <w:rsid w:val="0016481D"/>
    <w:rsid w:val="00167F62"/>
    <w:rsid w:val="00170751"/>
    <w:rsid w:val="0018376C"/>
    <w:rsid w:val="00185B0A"/>
    <w:rsid w:val="001902CB"/>
    <w:rsid w:val="002201B0"/>
    <w:rsid w:val="0027603B"/>
    <w:rsid w:val="002E0CC8"/>
    <w:rsid w:val="002E4C68"/>
    <w:rsid w:val="00312C2A"/>
    <w:rsid w:val="00325978"/>
    <w:rsid w:val="00363B0A"/>
    <w:rsid w:val="003940BA"/>
    <w:rsid w:val="003E57E0"/>
    <w:rsid w:val="003F38AE"/>
    <w:rsid w:val="00412F60"/>
    <w:rsid w:val="00467C64"/>
    <w:rsid w:val="00492EA3"/>
    <w:rsid w:val="004A1D7B"/>
    <w:rsid w:val="004B0002"/>
    <w:rsid w:val="004F53D2"/>
    <w:rsid w:val="00525D5F"/>
    <w:rsid w:val="00584FD1"/>
    <w:rsid w:val="0059455E"/>
    <w:rsid w:val="005A2B4B"/>
    <w:rsid w:val="005E49B7"/>
    <w:rsid w:val="00614677"/>
    <w:rsid w:val="00615399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A4092"/>
    <w:rsid w:val="008B0BB0"/>
    <w:rsid w:val="00903A88"/>
    <w:rsid w:val="00911721"/>
    <w:rsid w:val="00914940"/>
    <w:rsid w:val="00962C0D"/>
    <w:rsid w:val="0097665D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B3DE3"/>
    <w:rsid w:val="00AC2B64"/>
    <w:rsid w:val="00AD7BD7"/>
    <w:rsid w:val="00AF2B75"/>
    <w:rsid w:val="00B01A50"/>
    <w:rsid w:val="00B55BAA"/>
    <w:rsid w:val="00BA3EC2"/>
    <w:rsid w:val="00BD2CF3"/>
    <w:rsid w:val="00C00408"/>
    <w:rsid w:val="00C2362E"/>
    <w:rsid w:val="00C303A4"/>
    <w:rsid w:val="00C46A36"/>
    <w:rsid w:val="00CC5F6A"/>
    <w:rsid w:val="00CE1D24"/>
    <w:rsid w:val="00CE73E4"/>
    <w:rsid w:val="00D06078"/>
    <w:rsid w:val="00D12321"/>
    <w:rsid w:val="00D360FC"/>
    <w:rsid w:val="00D7249E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07644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5C2D8C"/>
    <w:rsid w:val="00B55BAA"/>
    <w:rsid w:val="00D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89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2026-03-12T18:55:00Z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