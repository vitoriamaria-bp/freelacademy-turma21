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62C6" w14:textId="4C8C3797" w:rsidR="007569F4" w:rsidRPr="007D4755" w:rsidRDefault="007569F4" w:rsidP="009A4CBA">
      <w:pPr>
        <w:pBdr>
          <w:bottom w:val="single" w:sz="12" w:space="10" w:color="auto"/>
        </w:pBdr>
        <w:jc w:val="center"/>
        <w:rPr>
          <w:rFonts w:ascii="Arial" w:hAnsi="Arial" w:cs="Arial"/>
          <w:b/>
          <w:bCs/>
          <w:sz w:val="28"/>
          <w:szCs w:val="28"/>
        </w:rPr>
      </w:pPr>
      <w:r w:rsidRPr="007D4755">
        <w:rPr>
          <w:rFonts w:ascii="Arial" w:hAnsi="Arial" w:cs="Arial"/>
          <w:b/>
          <w:bCs/>
          <w:sz w:val="28"/>
          <w:szCs w:val="28"/>
        </w:rPr>
        <w:t xml:space="preserve">CASO </w:t>
      </w:r>
      <w:r w:rsidR="00525D5F" w:rsidRPr="007D4755">
        <w:rPr>
          <w:rFonts w:ascii="Arial" w:hAnsi="Arial" w:cs="Arial"/>
          <w:b/>
          <w:bCs/>
          <w:sz w:val="28"/>
          <w:szCs w:val="28"/>
        </w:rPr>
        <w:t>DE TESTE</w:t>
      </w:r>
    </w:p>
    <w:p w14:paraId="08FA8593" w14:textId="77777777" w:rsidR="009A4CBA" w:rsidRPr="009A4CBA" w:rsidRDefault="009A4CBA" w:rsidP="007569F4">
      <w:pPr>
        <w:rPr>
          <w:rFonts w:ascii="Arial" w:hAnsi="Arial" w:cs="Arial"/>
          <w:b/>
          <w:bCs/>
          <w:sz w:val="10"/>
          <w:szCs w:val="10"/>
        </w:rPr>
      </w:pPr>
    </w:p>
    <w:p w14:paraId="6F649F37" w14:textId="4C608985" w:rsidR="000E19AB" w:rsidRPr="007D4755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PROJETO:</w:t>
      </w:r>
      <w:r w:rsidR="00E743FB">
        <w:rPr>
          <w:rFonts w:ascii="Arial" w:hAnsi="Arial" w:cs="Arial"/>
          <w:b/>
          <w:bCs/>
          <w:sz w:val="22"/>
          <w:szCs w:val="22"/>
        </w:rPr>
        <w:t>FreelAcademy</w:t>
      </w:r>
    </w:p>
    <w:p w14:paraId="37DE52C0" w14:textId="4E629472" w:rsidR="005A2B4B" w:rsidRPr="007D4755" w:rsidRDefault="00601FF1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INTEGRANTES:</w:t>
      </w:r>
      <w:r>
        <w:rPr>
          <w:rFonts w:ascii="Arial" w:hAnsi="Arial" w:cs="Arial"/>
          <w:b/>
          <w:bCs/>
          <w:sz w:val="22"/>
          <w:szCs w:val="22"/>
        </w:rPr>
        <w:t xml:space="preserve"> Aldair, João, Lucas, Marcos</w:t>
      </w:r>
      <w:r w:rsidR="00E743FB">
        <w:rPr>
          <w:rFonts w:ascii="Arial" w:hAnsi="Arial" w:cs="Arial"/>
          <w:b/>
          <w:bCs/>
          <w:sz w:val="22"/>
          <w:szCs w:val="22"/>
        </w:rPr>
        <w:t>.</w:t>
      </w:r>
    </w:p>
    <w:p w14:paraId="05F43E97" w14:textId="299D64D9" w:rsidR="007569F4" w:rsidRPr="007D4755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NOME DO PLANO DE TESTE:</w:t>
      </w:r>
      <w:r w:rsidR="00601FF1">
        <w:rPr>
          <w:rFonts w:ascii="Arial" w:hAnsi="Arial" w:cs="Arial"/>
          <w:b/>
          <w:bCs/>
          <w:sz w:val="22"/>
          <w:szCs w:val="22"/>
        </w:rPr>
        <w:t xml:space="preserve"> Cadastro de Usuário</w:t>
      </w:r>
    </w:p>
    <w:p w14:paraId="6EE789B0" w14:textId="77777777" w:rsidR="009A4CBA" w:rsidRPr="009A4CBA" w:rsidRDefault="009A4CBA" w:rsidP="007569F4">
      <w:pPr>
        <w:rPr>
          <w:rFonts w:ascii="Arial" w:hAnsi="Arial" w:cs="Arial"/>
          <w:b/>
          <w:bCs/>
          <w:sz w:val="10"/>
          <w:szCs w:val="10"/>
        </w:rPr>
      </w:pP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2023"/>
        <w:gridCol w:w="2325"/>
        <w:gridCol w:w="2103"/>
        <w:gridCol w:w="3505"/>
      </w:tblGrid>
      <w:tr w:rsidR="00976B3A" w:rsidRPr="00BD2CF3" w14:paraId="1143974A" w14:textId="79B0A43E" w:rsidTr="004233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  <w:shd w:val="clear" w:color="auto" w:fill="000000" w:themeFill="text1"/>
          </w:tcPr>
          <w:p w14:paraId="26680302" w14:textId="3466AF8C" w:rsidR="00976B3A" w:rsidRPr="00525D5F" w:rsidRDefault="00976B3A" w:rsidP="00AF2B75">
            <w:pPr>
              <w:pStyle w:val="Ttulo"/>
              <w:tabs>
                <w:tab w:val="right" w:pos="2761"/>
              </w:tabs>
              <w:rPr>
                <w:rFonts w:ascii="Arial" w:hAnsi="Arial" w:cs="Arial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caso de teste nº</w:t>
            </w:r>
            <w:r>
              <w:rPr>
                <w:rFonts w:ascii="Arial" w:hAnsi="Arial" w:cs="Arial"/>
                <w:sz w:val="24"/>
                <w:szCs w:val="48"/>
              </w:rPr>
              <w:t xml:space="preserve"> 1</w:t>
            </w:r>
            <w:r w:rsidRPr="00525D5F">
              <w:rPr>
                <w:rFonts w:ascii="Arial" w:hAnsi="Arial" w:cs="Arial"/>
                <w:sz w:val="24"/>
                <w:szCs w:val="48"/>
              </w:rPr>
              <w:tab/>
            </w:r>
          </w:p>
        </w:tc>
        <w:tc>
          <w:tcPr>
            <w:tcW w:w="4476" w:type="dxa"/>
            <w:gridSpan w:val="2"/>
            <w:shd w:val="clear" w:color="auto" w:fill="000000" w:themeFill="text1"/>
          </w:tcPr>
          <w:p w14:paraId="7F483C70" w14:textId="11CC1168" w:rsidR="00976B3A" w:rsidRPr="00525D5F" w:rsidRDefault="00976B3A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resumo:</w:t>
            </w:r>
            <w:r w:rsidR="0042331C">
              <w:rPr>
                <w:rFonts w:ascii="Arial" w:hAnsi="Arial" w:cs="Arial"/>
                <w:sz w:val="24"/>
                <w:szCs w:val="48"/>
              </w:rPr>
              <w:t xml:space="preserve"> Validar cadastro de novo usuário</w:t>
            </w:r>
          </w:p>
        </w:tc>
        <w:tc>
          <w:tcPr>
            <w:tcW w:w="3545" w:type="dxa"/>
            <w:shd w:val="clear" w:color="auto" w:fill="000000" w:themeFill="text1"/>
          </w:tcPr>
          <w:p w14:paraId="0899E805" w14:textId="77777777" w:rsidR="00976B3A" w:rsidRPr="00525D5F" w:rsidRDefault="00976B3A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48"/>
              </w:rPr>
            </w:pPr>
          </w:p>
        </w:tc>
      </w:tr>
      <w:tr w:rsidR="00976B3A" w:rsidRPr="00BD2CF3" w14:paraId="24A57076" w14:textId="1366C749" w:rsidTr="004233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388DB46F" w14:textId="52E4E461" w:rsidR="00976B3A" w:rsidRPr="00525D5F" w:rsidRDefault="00976B3A" w:rsidP="00AF2B75">
            <w:pPr>
              <w:pStyle w:val="Ttulo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>Prioridade:</w:t>
            </w:r>
            <w:r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 xml:space="preserve"> Alta</w:t>
            </w:r>
          </w:p>
        </w:tc>
        <w:tc>
          <w:tcPr>
            <w:tcW w:w="2350" w:type="dxa"/>
          </w:tcPr>
          <w:p w14:paraId="4425CB03" w14:textId="0342E758" w:rsidR="00976B3A" w:rsidRPr="00525D5F" w:rsidRDefault="00976B3A" w:rsidP="00976B3A">
            <w:pPr>
              <w:pStyle w:val="Data"/>
              <w:tabs>
                <w:tab w:val="left" w:pos="1056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Data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:09/02/2026</w:t>
            </w:r>
          </w:p>
        </w:tc>
        <w:tc>
          <w:tcPr>
            <w:tcW w:w="2126" w:type="dxa"/>
          </w:tcPr>
          <w:p w14:paraId="2F4FD4DA" w14:textId="535B1F09" w:rsidR="00976B3A" w:rsidRPr="00525D5F" w:rsidRDefault="00976B3A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Executor: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 xml:space="preserve"> Aldair</w:t>
            </w:r>
          </w:p>
        </w:tc>
        <w:tc>
          <w:tcPr>
            <w:tcW w:w="3545" w:type="dxa"/>
          </w:tcPr>
          <w:p w14:paraId="68F7E939" w14:textId="57325A55" w:rsidR="00976B3A" w:rsidRPr="00976B3A" w:rsidRDefault="00976B3A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</w:pPr>
            <w:r w:rsidRPr="00976B3A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Status: Aprovado/Executado</w:t>
            </w:r>
          </w:p>
        </w:tc>
      </w:tr>
    </w:tbl>
    <w:p w14:paraId="5E0E44C6" w14:textId="77777777" w:rsidR="007569F4" w:rsidRDefault="007569F4" w:rsidP="007569F4">
      <w:pPr>
        <w:jc w:val="center"/>
      </w:pPr>
    </w:p>
    <w:p w14:paraId="3ADEE071" w14:textId="77777777" w:rsidR="00E05E3E" w:rsidRPr="00BD2CF3" w:rsidRDefault="00E05E3E" w:rsidP="007569F4">
      <w:pPr>
        <w:jc w:val="center"/>
      </w:pP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9956"/>
      </w:tblGrid>
      <w:tr w:rsidR="00AF2B75" w:rsidRPr="00BD2CF3" w14:paraId="229B30FA" w14:textId="77777777" w:rsidTr="00DD0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  <w:shd w:val="clear" w:color="auto" w:fill="000000" w:themeFill="text1"/>
          </w:tcPr>
          <w:p w14:paraId="2EC24FA4" w14:textId="4209362B" w:rsidR="00AF2B75" w:rsidRPr="00525D5F" w:rsidRDefault="00AF2B75" w:rsidP="007D4755">
            <w:pPr>
              <w:pStyle w:val="Ttulo"/>
              <w:rPr>
                <w:rFonts w:ascii="Arial" w:hAnsi="Arial" w:cs="Arial"/>
                <w:b/>
                <w:bCs w:val="0"/>
                <w:sz w:val="20"/>
                <w:szCs w:val="40"/>
              </w:rPr>
            </w:pP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Pré condições</w:t>
            </w:r>
            <w:r w:rsid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:</w:t>
            </w: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ab/>
            </w:r>
          </w:p>
        </w:tc>
      </w:tr>
      <w:tr w:rsidR="00294EE2" w:rsidRPr="00BD2CF3" w14:paraId="57D8E447" w14:textId="77777777" w:rsidTr="009F0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</w:tcPr>
          <w:p w14:paraId="13E1C896" w14:textId="1F896542" w:rsidR="00294EE2" w:rsidRPr="00DD0352" w:rsidRDefault="00294EE2" w:rsidP="00C32A63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bCs w:val="0"/>
                <w:color w:val="auto"/>
                <w:kern w:val="0"/>
                <w:sz w:val="22"/>
                <w:szCs w:val="22"/>
                <w:lang w:eastAsia="pt-BR"/>
              </w:rPr>
            </w:pPr>
            <w:r w:rsidRPr="00DD0352">
              <w:rPr>
                <w:rFonts w:ascii="Arial" w:eastAsia="Times New Roman" w:hAnsi="Arial" w:cs="Arial"/>
                <w:b w:val="0"/>
                <w:bCs w:val="0"/>
                <w:color w:val="auto"/>
                <w:kern w:val="0"/>
                <w:sz w:val="22"/>
                <w:szCs w:val="22"/>
                <w:lang w:eastAsia="pt-BR"/>
              </w:rPr>
              <w:t>ACESSO Á INTERNET</w:t>
            </w:r>
            <w:r w:rsidR="00DB08AA" w:rsidRPr="00DD0352">
              <w:rPr>
                <w:rFonts w:ascii="Arial" w:eastAsia="Times New Roman" w:hAnsi="Arial" w:cs="Arial"/>
                <w:b w:val="0"/>
                <w:bCs w:val="0"/>
                <w:color w:val="auto"/>
                <w:kern w:val="0"/>
                <w:sz w:val="22"/>
                <w:szCs w:val="22"/>
                <w:lang w:eastAsia="pt-BR"/>
              </w:rPr>
              <w:t>.</w:t>
            </w:r>
          </w:p>
        </w:tc>
      </w:tr>
      <w:tr w:rsidR="00AF2B75" w:rsidRPr="00BD2CF3" w14:paraId="6ECFE336" w14:textId="77777777" w:rsidTr="009F0BA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</w:tcPr>
          <w:p w14:paraId="36B29BCC" w14:textId="47EC4276" w:rsidR="00AF2B75" w:rsidRPr="00DD0352" w:rsidRDefault="00C32A63" w:rsidP="00C32A63">
            <w:pPr>
              <w:spacing w:before="100" w:beforeAutospacing="1" w:after="100" w:afterAutospacing="1"/>
              <w:rPr>
                <w:rFonts w:ascii="Arial" w:hAnsi="Arial" w:cs="Arial"/>
                <w:b w:val="0"/>
                <w:bCs w:val="0"/>
                <w:color w:val="auto"/>
                <w:sz w:val="22"/>
                <w:szCs w:val="22"/>
              </w:rPr>
            </w:pPr>
            <w:r w:rsidRPr="00DD035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2"/>
                <w:szCs w:val="22"/>
                <w:lang w:eastAsia="pt-BR"/>
              </w:rPr>
              <w:t xml:space="preserve"> </w:t>
            </w:r>
            <w:r w:rsidRPr="00DD0352">
              <w:rPr>
                <w:rFonts w:ascii="Arial" w:eastAsia="Times New Roman" w:hAnsi="Arial" w:cs="Arial"/>
                <w:b w:val="0"/>
                <w:bCs w:val="0"/>
                <w:color w:val="auto"/>
                <w:kern w:val="0"/>
                <w:sz w:val="22"/>
                <w:szCs w:val="22"/>
                <w:lang w:eastAsia="pt-BR"/>
              </w:rPr>
              <w:t>SISTEMA ABERTO.</w:t>
            </w:r>
          </w:p>
        </w:tc>
      </w:tr>
      <w:tr w:rsidR="00AF2B75" w:rsidRPr="00BD2CF3" w14:paraId="67B7DB42" w14:textId="77777777" w:rsidTr="009F0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</w:tcPr>
          <w:p w14:paraId="4B0A5DA8" w14:textId="62345E0F" w:rsidR="00AF2B75" w:rsidRPr="00DB08AA" w:rsidRDefault="00C32A63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 xml:space="preserve"> </w:t>
            </w:r>
            <w:r w:rsidRPr="00DB08AA">
              <w:rPr>
                <w:rFonts w:ascii="Arial" w:hAnsi="Arial" w:cs="Arial"/>
                <w:color w:val="auto"/>
                <w:sz w:val="20"/>
                <w:szCs w:val="20"/>
              </w:rPr>
              <w:t xml:space="preserve">TELA DE CADASTRO </w:t>
            </w:r>
          </w:p>
        </w:tc>
      </w:tr>
      <w:tr w:rsidR="00DB08AA" w:rsidRPr="00BD2CF3" w14:paraId="787ED359" w14:textId="77777777" w:rsidTr="009F0BA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</w:tcPr>
          <w:p w14:paraId="22A39459" w14:textId="77777777" w:rsidR="00DB08AA" w:rsidRDefault="00DB08AA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</w:p>
        </w:tc>
      </w:tr>
      <w:tr w:rsidR="00294EE2" w:rsidRPr="00BD2CF3" w14:paraId="413B465B" w14:textId="77777777" w:rsidTr="009F0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</w:tcPr>
          <w:p w14:paraId="14CAC02D" w14:textId="77777777" w:rsidR="00294EE2" w:rsidRDefault="00294EE2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</w:p>
        </w:tc>
      </w:tr>
      <w:tr w:rsidR="00AF2B75" w:rsidRPr="00BD2CF3" w14:paraId="354721C7" w14:textId="77777777" w:rsidTr="009F0BA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  <w:shd w:val="clear" w:color="auto" w:fill="000000" w:themeFill="text1"/>
          </w:tcPr>
          <w:p w14:paraId="65CE4558" w14:textId="2A560BA3" w:rsidR="00AF2B75" w:rsidRPr="00525D5F" w:rsidRDefault="00AF2B75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 w:rsidRPr="00525D5F">
              <w:rPr>
                <w:rFonts w:ascii="Arial" w:hAnsi="Arial" w:cs="Arial"/>
                <w:color w:val="auto"/>
                <w:sz w:val="20"/>
                <w:szCs w:val="40"/>
              </w:rPr>
              <w:t>Passos</w:t>
            </w:r>
            <w:r w:rsidR="007D4755">
              <w:rPr>
                <w:rFonts w:ascii="Arial" w:hAnsi="Arial" w:cs="Arial"/>
                <w:color w:val="auto"/>
                <w:sz w:val="20"/>
                <w:szCs w:val="40"/>
              </w:rPr>
              <w:t>:</w:t>
            </w:r>
          </w:p>
        </w:tc>
      </w:tr>
      <w:tr w:rsidR="00AF2B75" w:rsidRPr="00BD2CF3" w14:paraId="16F619A8" w14:textId="77777777" w:rsidTr="009F0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</w:tcPr>
          <w:p w14:paraId="66C46225" w14:textId="04F24D25" w:rsidR="0001655B" w:rsidRPr="0001655B" w:rsidRDefault="0001655B" w:rsidP="0001655B">
            <w:pPr>
              <w:pStyle w:val="Ttulo"/>
              <w:rPr>
                <w:rFonts w:ascii="Arial" w:hAnsi="Arial" w:cs="Arial"/>
                <w:b w:val="0"/>
                <w:bCs w:val="0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1. Acessar tela de cadastro.</w:t>
            </w:r>
          </w:p>
        </w:tc>
      </w:tr>
      <w:tr w:rsidR="00AF2B75" w:rsidRPr="00BD2CF3" w14:paraId="107363B4" w14:textId="77777777" w:rsidTr="009F0BA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</w:tcPr>
          <w:p w14:paraId="3E2444E2" w14:textId="491019E1" w:rsidR="00AF2B75" w:rsidRPr="00525D5F" w:rsidRDefault="0001655B" w:rsidP="0001655B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2. Preencher nome.</w:t>
            </w:r>
          </w:p>
        </w:tc>
      </w:tr>
      <w:tr w:rsidR="00AF2B75" w:rsidRPr="00BD2CF3" w14:paraId="1F833A16" w14:textId="77777777" w:rsidTr="009F0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</w:tcPr>
          <w:p w14:paraId="6043AE51" w14:textId="3AA95A14" w:rsidR="0001655B" w:rsidRPr="0001655B" w:rsidRDefault="0001655B" w:rsidP="0001655B">
            <w:pPr>
              <w:pStyle w:val="Ttulo"/>
              <w:rPr>
                <w:rFonts w:ascii="Arial" w:hAnsi="Arial" w:cs="Arial"/>
                <w:b w:val="0"/>
                <w:bCs w:val="0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3. Preencher email válido.</w:t>
            </w:r>
          </w:p>
        </w:tc>
      </w:tr>
      <w:tr w:rsidR="00AF2B75" w:rsidRPr="00BD2CF3" w14:paraId="695046A7" w14:textId="77777777" w:rsidTr="009F0BA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</w:tcPr>
          <w:p w14:paraId="6D477494" w14:textId="3A513E45" w:rsidR="0001655B" w:rsidRPr="00920688" w:rsidRDefault="0001655B" w:rsidP="0001655B">
            <w:pPr>
              <w:pStyle w:val="Ttulo"/>
              <w:rPr>
                <w:rFonts w:ascii="Arial" w:hAnsi="Arial" w:cs="Arial"/>
                <w:b w:val="0"/>
                <w:bCs w:val="0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4. PREENCHER SENHA válida.</w:t>
            </w:r>
          </w:p>
        </w:tc>
      </w:tr>
      <w:tr w:rsidR="0001655B" w:rsidRPr="00BD2CF3" w14:paraId="75E82504" w14:textId="77777777" w:rsidTr="009F0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  <w:shd w:val="clear" w:color="auto" w:fill="E5EAEE" w:themeFill="accent1" w:themeFillTint="33"/>
          </w:tcPr>
          <w:p w14:paraId="0A839B44" w14:textId="7E68148C" w:rsidR="0001655B" w:rsidRDefault="0001655B" w:rsidP="0001655B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5.Clicar em cadastrar</w:t>
            </w:r>
            <w:r w:rsidR="00920688">
              <w:rPr>
                <w:rFonts w:ascii="Arial" w:hAnsi="Arial" w:cs="Arial"/>
                <w:color w:val="auto"/>
                <w:sz w:val="20"/>
                <w:szCs w:val="40"/>
              </w:rPr>
              <w:t>.</w:t>
            </w:r>
          </w:p>
        </w:tc>
      </w:tr>
      <w:tr w:rsidR="00AF2B75" w:rsidRPr="00BD2CF3" w14:paraId="79322031" w14:textId="77777777" w:rsidTr="009F0BA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  <w:shd w:val="clear" w:color="auto" w:fill="000000" w:themeFill="text1"/>
          </w:tcPr>
          <w:p w14:paraId="26FAA900" w14:textId="704BE326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Resultado Esperado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1BBF1AE1" w14:textId="77777777" w:rsidTr="009F0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</w:tcPr>
          <w:p w14:paraId="28994A2B" w14:textId="7D2FC485" w:rsidR="00AF2B75" w:rsidRPr="00525D5F" w:rsidRDefault="009F0BAC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Usuário deve ser cadastrado com sucesso e sistema deve permitir login.</w:t>
            </w:r>
          </w:p>
        </w:tc>
      </w:tr>
      <w:tr w:rsidR="00AF2B75" w:rsidRPr="00BD2CF3" w14:paraId="4D074315" w14:textId="77777777" w:rsidTr="009F0BA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  <w:shd w:val="clear" w:color="auto" w:fill="000000" w:themeFill="text1"/>
          </w:tcPr>
          <w:p w14:paraId="041FA4F0" w14:textId="79FCBF82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OBSERVAÇÕES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6EB536C1" w14:textId="77777777" w:rsidTr="009F0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  <w:shd w:val="clear" w:color="auto" w:fill="DFE4E5"/>
          </w:tcPr>
          <w:p w14:paraId="1F468050" w14:textId="7BD1DF78" w:rsidR="00AF2B75" w:rsidRPr="00525D5F" w:rsidRDefault="009F0BAC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Cadastro realizado sem erros.</w:t>
            </w:r>
          </w:p>
        </w:tc>
      </w:tr>
      <w:tr w:rsidR="00AF2B75" w:rsidRPr="00BD2CF3" w14:paraId="51B329BB" w14:textId="77777777" w:rsidTr="009F0BA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  <w:shd w:val="clear" w:color="auto" w:fill="000000" w:themeFill="text1"/>
          </w:tcPr>
          <w:p w14:paraId="563BDDA7" w14:textId="35362A2D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COMENTÁRIOS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2B0DB18E" w14:textId="77777777" w:rsidTr="009F0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6" w:type="dxa"/>
          </w:tcPr>
          <w:p w14:paraId="47F55D6B" w14:textId="77777777" w:rsidR="00AF2B75" w:rsidRDefault="00AF2B75" w:rsidP="00AF2B75">
            <w:pPr>
              <w:pStyle w:val="Ttulo"/>
              <w:jc w:val="center"/>
              <w:rPr>
                <w:sz w:val="22"/>
                <w:szCs w:val="44"/>
              </w:rPr>
            </w:pPr>
          </w:p>
        </w:tc>
      </w:tr>
    </w:tbl>
    <w:p w14:paraId="0BC6A4A1" w14:textId="7C82CF9D" w:rsidR="0081235F" w:rsidRPr="00AF2B75" w:rsidRDefault="0081235F" w:rsidP="00AF2B75">
      <w:pPr>
        <w:pStyle w:val="Encerramento"/>
        <w:ind w:left="0"/>
        <w:rPr>
          <w:sz w:val="28"/>
          <w:szCs w:val="28"/>
          <w:lang w:bidi="pt-BR"/>
        </w:rPr>
      </w:pPr>
    </w:p>
    <w:sectPr w:rsidR="0081235F" w:rsidRPr="00AF2B75" w:rsidSect="004F53D2">
      <w:headerReference w:type="default" r:id="rId11"/>
      <w:footerReference w:type="default" r:id="rId12"/>
      <w:headerReference w:type="first" r:id="rId13"/>
      <w:pgSz w:w="11906" w:h="16838" w:code="9"/>
      <w:pgMar w:top="862" w:right="975" w:bottom="1077" w:left="975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D72CF" w14:textId="77777777" w:rsidR="00056D41" w:rsidRDefault="00056D41">
      <w:pPr>
        <w:spacing w:before="0" w:after="0"/>
      </w:pPr>
      <w:r>
        <w:separator/>
      </w:r>
    </w:p>
  </w:endnote>
  <w:endnote w:type="continuationSeparator" w:id="0">
    <w:p w14:paraId="133BD969" w14:textId="77777777" w:rsidR="00056D41" w:rsidRDefault="00056D4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BA0F1" w14:textId="77777777" w:rsidR="007C1172" w:rsidRDefault="00B01A50">
    <w:pPr>
      <w:pStyle w:val="Rodap"/>
    </w:pPr>
    <w:r>
      <w:rPr>
        <w:lang w:bidi="pt-BR"/>
      </w:rPr>
      <w:t xml:space="preserve">Página </w:t>
    </w:r>
    <w:r>
      <w:rPr>
        <w:lang w:bidi="pt-BR"/>
      </w:rPr>
      <w:fldChar w:fldCharType="begin"/>
    </w:r>
    <w:r>
      <w:rPr>
        <w:lang w:bidi="pt-BR"/>
      </w:rPr>
      <w:instrText xml:space="preserve"> page </w:instrText>
    </w:r>
    <w:r>
      <w:rPr>
        <w:lang w:bidi="pt-BR"/>
      </w:rPr>
      <w:fldChar w:fldCharType="separate"/>
    </w:r>
    <w:r w:rsidR="007427F1">
      <w:rPr>
        <w:noProof/>
        <w:lang w:bidi="pt-BR"/>
      </w:rPr>
      <w:t>2</w:t>
    </w:r>
    <w:r>
      <w:rPr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25064" w14:textId="77777777" w:rsidR="00056D41" w:rsidRDefault="00056D41">
      <w:pPr>
        <w:spacing w:before="0" w:after="0"/>
      </w:pPr>
      <w:r>
        <w:separator/>
      </w:r>
    </w:p>
  </w:footnote>
  <w:footnote w:type="continuationSeparator" w:id="0">
    <w:p w14:paraId="68C46577" w14:textId="77777777" w:rsidR="00056D41" w:rsidRDefault="00056D4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E40D" w14:textId="77777777" w:rsidR="007C1172" w:rsidRPr="009A311C" w:rsidRDefault="009A311C" w:rsidP="009A311C">
    <w:pPr>
      <w:pStyle w:val="Cabealho"/>
    </w:pPr>
    <w:r w:rsidRPr="009A311C">
      <w:rPr>
        <w:noProof/>
        <w:lang w:bidi="pt-BR"/>
      </w:rPr>
      <w:drawing>
        <wp:inline distT="0" distB="0" distL="0" distR="0" wp14:anchorId="2EFD23A7" wp14:editId="404D8BAB">
          <wp:extent cx="857249" cy="428625"/>
          <wp:effectExtent l="0" t="0" r="635" b="0"/>
          <wp:docPr id="3" name="Imagem 3" descr="Espaço reservado para 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Espaço reservado para logotip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CC8D7" w14:textId="753A0572" w:rsidR="005E49B7" w:rsidRPr="007D4755" w:rsidRDefault="009A4CBA" w:rsidP="005E49B7">
    <w:pPr>
      <w:jc w:val="center"/>
      <w:rPr>
        <w:rFonts w:ascii="Arial" w:hAnsi="Arial" w:cs="Arial"/>
        <w:sz w:val="16"/>
        <w:szCs w:val="16"/>
        <w:lang w:val="en-US"/>
      </w:rPr>
    </w:pPr>
    <w:r w:rsidRPr="00E713BC">
      <w:rPr>
        <w:noProof/>
      </w:rPr>
      <w:drawing>
        <wp:anchor distT="0" distB="0" distL="114300" distR="114300" simplePos="0" relativeHeight="251658240" behindDoc="0" locked="0" layoutInCell="1" allowOverlap="1" wp14:anchorId="08077F59" wp14:editId="3C3BDDFB">
          <wp:simplePos x="0" y="0"/>
          <wp:positionH relativeFrom="margin">
            <wp:align>right</wp:align>
          </wp:positionH>
          <wp:positionV relativeFrom="paragraph">
            <wp:posOffset>-123165</wp:posOffset>
          </wp:positionV>
          <wp:extent cx="694690" cy="510540"/>
          <wp:effectExtent l="0" t="0" r="0" b="3810"/>
          <wp:wrapNone/>
          <wp:docPr id="531912223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912223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Arial" w:hAnsi="Arial" w:cs="Arial"/>
          <w:sz w:val="16"/>
          <w:szCs w:val="16"/>
        </w:rPr>
        <w:id w:val="-820199486"/>
        <w:placeholder>
          <w:docPart w:val="2A9DCB94B5EE445AAADA451BA2457113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Senac Taboão da Serra - TBS</w:t>
        </w:r>
      </w:sdtContent>
    </w:sdt>
  </w:p>
  <w:p w14:paraId="3941C75B" w14:textId="03FBFD88" w:rsidR="005E49B7" w:rsidRPr="007D4755" w:rsidRDefault="00056D41" w:rsidP="005E49B7">
    <w:pPr>
      <w:jc w:val="center"/>
      <w:rPr>
        <w:rFonts w:ascii="Arial" w:hAnsi="Arial" w:cs="Arial"/>
        <w:sz w:val="16"/>
        <w:szCs w:val="16"/>
        <w:lang w:val="en-US"/>
      </w:rPr>
    </w:pPr>
    <w:sdt>
      <w:sdtPr>
        <w:rPr>
          <w:rFonts w:ascii="Arial" w:hAnsi="Arial" w:cs="Arial"/>
          <w:sz w:val="16"/>
          <w:szCs w:val="16"/>
        </w:rPr>
        <w:id w:val="748243340"/>
        <w:placeholder>
          <w:docPart w:val="4483F0AF227D4D32A55E0C59A2D8934B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Rua Salvador Branco de Andrade, 182 - Jardim São Miguel, Taboão da Serra - SP</w:t>
        </w:r>
      </w:sdtContent>
    </w:sdt>
  </w:p>
  <w:p w14:paraId="48F1B340" w14:textId="46D5799B" w:rsidR="005E49B7" w:rsidRDefault="005E49B7">
    <w:pPr>
      <w:pStyle w:val="Cabealho"/>
    </w:pPr>
  </w:p>
  <w:p w14:paraId="5F3C8AA7" w14:textId="77777777" w:rsidR="005E49B7" w:rsidRDefault="005E49B7" w:rsidP="00E713BC">
    <w:pPr>
      <w:pStyle w:val="Cabealh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A5279"/>
    <w:multiLevelType w:val="multilevel"/>
    <w:tmpl w:val="49FA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F4"/>
    <w:rsid w:val="0001655B"/>
    <w:rsid w:val="00026576"/>
    <w:rsid w:val="00030E49"/>
    <w:rsid w:val="000542B0"/>
    <w:rsid w:val="000543C3"/>
    <w:rsid w:val="00056D41"/>
    <w:rsid w:val="000722E5"/>
    <w:rsid w:val="00080532"/>
    <w:rsid w:val="000E19AB"/>
    <w:rsid w:val="0016481D"/>
    <w:rsid w:val="00170751"/>
    <w:rsid w:val="0018376C"/>
    <w:rsid w:val="00185B0A"/>
    <w:rsid w:val="001902CB"/>
    <w:rsid w:val="002201B0"/>
    <w:rsid w:val="0027603B"/>
    <w:rsid w:val="00294EE2"/>
    <w:rsid w:val="002B573D"/>
    <w:rsid w:val="002E0CC8"/>
    <w:rsid w:val="00312C2A"/>
    <w:rsid w:val="00325978"/>
    <w:rsid w:val="00334587"/>
    <w:rsid w:val="00363B0A"/>
    <w:rsid w:val="003940BA"/>
    <w:rsid w:val="003E57E0"/>
    <w:rsid w:val="003F38AE"/>
    <w:rsid w:val="00412F60"/>
    <w:rsid w:val="0042331C"/>
    <w:rsid w:val="00467C64"/>
    <w:rsid w:val="00492EA3"/>
    <w:rsid w:val="004A1D7B"/>
    <w:rsid w:val="004B0002"/>
    <w:rsid w:val="004F53D2"/>
    <w:rsid w:val="00525D5F"/>
    <w:rsid w:val="00526E62"/>
    <w:rsid w:val="00584FD1"/>
    <w:rsid w:val="0059455E"/>
    <w:rsid w:val="005A2B4B"/>
    <w:rsid w:val="005E49B7"/>
    <w:rsid w:val="00601FF1"/>
    <w:rsid w:val="00614677"/>
    <w:rsid w:val="00615399"/>
    <w:rsid w:val="0064425D"/>
    <w:rsid w:val="00644866"/>
    <w:rsid w:val="0068484A"/>
    <w:rsid w:val="00690B69"/>
    <w:rsid w:val="00695CC4"/>
    <w:rsid w:val="006B1BBF"/>
    <w:rsid w:val="006B37B9"/>
    <w:rsid w:val="006C5323"/>
    <w:rsid w:val="007252AA"/>
    <w:rsid w:val="007427F1"/>
    <w:rsid w:val="007569F4"/>
    <w:rsid w:val="007C1172"/>
    <w:rsid w:val="007D4755"/>
    <w:rsid w:val="0081235F"/>
    <w:rsid w:val="00841DD4"/>
    <w:rsid w:val="00852DE2"/>
    <w:rsid w:val="00862CDF"/>
    <w:rsid w:val="008A4092"/>
    <w:rsid w:val="008B0BB0"/>
    <w:rsid w:val="00903A88"/>
    <w:rsid w:val="00911721"/>
    <w:rsid w:val="00914940"/>
    <w:rsid w:val="00920688"/>
    <w:rsid w:val="0093562A"/>
    <w:rsid w:val="0097665D"/>
    <w:rsid w:val="00976B3A"/>
    <w:rsid w:val="009A311C"/>
    <w:rsid w:val="009A4CBA"/>
    <w:rsid w:val="009B142E"/>
    <w:rsid w:val="009C1C3C"/>
    <w:rsid w:val="009F0BAC"/>
    <w:rsid w:val="00A0366B"/>
    <w:rsid w:val="00A157A3"/>
    <w:rsid w:val="00A42F35"/>
    <w:rsid w:val="00A5384D"/>
    <w:rsid w:val="00A56EDC"/>
    <w:rsid w:val="00A6114A"/>
    <w:rsid w:val="00A61EC4"/>
    <w:rsid w:val="00A632D7"/>
    <w:rsid w:val="00A63413"/>
    <w:rsid w:val="00AB3DE3"/>
    <w:rsid w:val="00AC2B64"/>
    <w:rsid w:val="00AD7BD7"/>
    <w:rsid w:val="00AF2B75"/>
    <w:rsid w:val="00B01A50"/>
    <w:rsid w:val="00B55BAA"/>
    <w:rsid w:val="00BA3EC2"/>
    <w:rsid w:val="00BD2CF3"/>
    <w:rsid w:val="00BF65FD"/>
    <w:rsid w:val="00C00408"/>
    <w:rsid w:val="00C2362E"/>
    <w:rsid w:val="00C303A4"/>
    <w:rsid w:val="00C32A63"/>
    <w:rsid w:val="00C46A36"/>
    <w:rsid w:val="00C84ED4"/>
    <w:rsid w:val="00CC5F6A"/>
    <w:rsid w:val="00CE73E4"/>
    <w:rsid w:val="00D06078"/>
    <w:rsid w:val="00D12321"/>
    <w:rsid w:val="00D360FC"/>
    <w:rsid w:val="00D7249E"/>
    <w:rsid w:val="00D93160"/>
    <w:rsid w:val="00DB08AA"/>
    <w:rsid w:val="00DB22B4"/>
    <w:rsid w:val="00DD0352"/>
    <w:rsid w:val="00E05E3E"/>
    <w:rsid w:val="00E46AB4"/>
    <w:rsid w:val="00E54CDB"/>
    <w:rsid w:val="00E713BC"/>
    <w:rsid w:val="00E743FB"/>
    <w:rsid w:val="00E92120"/>
    <w:rsid w:val="00E92918"/>
    <w:rsid w:val="00EA4CF7"/>
    <w:rsid w:val="00EB4878"/>
    <w:rsid w:val="00EB4953"/>
    <w:rsid w:val="00F60CD1"/>
    <w:rsid w:val="00F70727"/>
    <w:rsid w:val="00F745DF"/>
    <w:rsid w:val="00FA58CD"/>
    <w:rsid w:val="00FB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42139"/>
  <w15:chartTrackingRefBased/>
  <w15:docId w15:val="{521D28CD-9759-4633-8D3F-28CB122F0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pt-BR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Ttulo1">
    <w:name w:val="heading 1"/>
    <w:basedOn w:val="Normal"/>
    <w:link w:val="Ttulo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Ttulo2">
    <w:name w:val="heading 2"/>
    <w:basedOn w:val="Normal"/>
    <w:link w:val="Ttulo2Char"/>
    <w:uiPriority w:val="3"/>
    <w:unhideWhenUsed/>
    <w:qFormat/>
    <w:rsid w:val="0068484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Ttulo3">
    <w:name w:val="heading 3"/>
    <w:basedOn w:val="Normal"/>
    <w:next w:val="Normal"/>
    <w:link w:val="Ttulo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201B0"/>
    <w:pPr>
      <w:jc w:val="right"/>
    </w:pPr>
  </w:style>
  <w:style w:type="character" w:customStyle="1" w:styleId="CabealhoChar">
    <w:name w:val="Cabeçalho Char"/>
    <w:basedOn w:val="Fontepargpadro"/>
    <w:link w:val="Cabealho"/>
    <w:uiPriority w:val="99"/>
    <w:rsid w:val="002201B0"/>
    <w:rPr>
      <w:kern w:val="20"/>
    </w:rPr>
  </w:style>
  <w:style w:type="paragraph" w:styleId="Rodap">
    <w:name w:val="footer"/>
    <w:basedOn w:val="Normal"/>
    <w:link w:val="Rodap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RodapChar">
    <w:name w:val="Rodapé Char"/>
    <w:basedOn w:val="Fontepargpadro"/>
    <w:link w:val="Rodap"/>
    <w:uiPriority w:val="99"/>
    <w:rPr>
      <w:kern w:val="20"/>
    </w:rPr>
  </w:style>
  <w:style w:type="character" w:styleId="Forte">
    <w:name w:val="Strong"/>
    <w:basedOn w:val="Fontepargpadro"/>
    <w:uiPriority w:val="4"/>
    <w:qFormat/>
    <w:rsid w:val="0018376C"/>
    <w:rPr>
      <w:b/>
      <w:bCs/>
    </w:rPr>
  </w:style>
  <w:style w:type="table" w:styleId="Tabelacomgrade">
    <w:name w:val="Table Grid"/>
    <w:basedOn w:val="Tabela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Encerramento">
    <w:name w:val="Closing"/>
    <w:basedOn w:val="Normal"/>
    <w:link w:val="Encerramento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EncerramentoChar">
    <w:name w:val="Encerramento Char"/>
    <w:basedOn w:val="Fontepargpadro"/>
    <w:link w:val="Encerramento"/>
    <w:uiPriority w:val="6"/>
    <w:rsid w:val="004A1D7B"/>
    <w:rPr>
      <w:kern w:val="20"/>
    </w:rPr>
  </w:style>
  <w:style w:type="table" w:customStyle="1" w:styleId="TabeladeFaturas">
    <w:name w:val="Tabela de Faturas"/>
    <w:basedOn w:val="Tabela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a">
    <w:name w:val="Date"/>
    <w:basedOn w:val="Normal"/>
    <w:link w:val="Data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aChar">
    <w:name w:val="Data Char"/>
    <w:basedOn w:val="Fontepargpadro"/>
    <w:link w:val="Data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Ttulo1Char">
    <w:name w:val="Título 1 Char"/>
    <w:basedOn w:val="Fontepargpadro"/>
    <w:link w:val="Ttulo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8484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SimplesTabela2">
    <w:name w:val="Plain Table 2"/>
    <w:basedOn w:val="Tabela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har">
    <w:name w:val="Título 3 Char"/>
    <w:basedOn w:val="Fontepargpadro"/>
    <w:link w:val="Ttulo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Ttulo4Char">
    <w:name w:val="Título 4 Char"/>
    <w:basedOn w:val="Fontepargpadro"/>
    <w:link w:val="Ttulo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Ttulo5Char">
    <w:name w:val="Título 5 Char"/>
    <w:basedOn w:val="Fontepargpadro"/>
    <w:link w:val="Ttulo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Ttulo6Char">
    <w:name w:val="Título 6 Char"/>
    <w:basedOn w:val="Fontepargpadro"/>
    <w:link w:val="Ttulo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Ttulo7Char">
    <w:name w:val="Título 7 Char"/>
    <w:basedOn w:val="Fontepargpadro"/>
    <w:link w:val="Ttulo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Ttulo8Char">
    <w:name w:val="Título 8 Char"/>
    <w:basedOn w:val="Fontepargpadro"/>
    <w:link w:val="Ttulo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Ttulo9Char">
    <w:name w:val="Título 9 Char"/>
    <w:basedOn w:val="Fontepargpadro"/>
    <w:link w:val="Ttulo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252AA"/>
    <w:pPr>
      <w:outlineLvl w:val="9"/>
    </w:pPr>
  </w:style>
  <w:style w:type="paragraph" w:styleId="Subttulo">
    <w:name w:val="Subtitle"/>
    <w:basedOn w:val="Normal"/>
    <w:link w:val="Subttulo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color w:val="5A5A5A" w:themeColor="text1" w:themeTint="A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TtulodoLivro">
    <w:name w:val="Book Title"/>
    <w:basedOn w:val="Fontepargpadro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7252AA"/>
    <w:rPr>
      <w:i/>
      <w:iCs/>
      <w:color w:val="7E97AD" w:themeColor="accent1"/>
      <w:kern w:val="20"/>
    </w:rPr>
  </w:style>
  <w:style w:type="table" w:styleId="TabeladeGrade1Clara-nfase1">
    <w:name w:val="Grid Table 1 Light Accent 1"/>
    <w:basedOn w:val="Tabela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Ttulo1Branco">
    <w:name w:val="Título 1 Branco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abella.olima3\AppData\Local\Microsoft\Office\16.0\DTS\pt-BR%7bF63EA7EA-0B5B-4369-9D1B-976271215118%7d\%7b5E1D6F57-3912-449C-8B6A-67DEA70665FB%7dtf02790944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9DCB94B5EE445AAADA451BA24571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8C1E6B-46A4-47F2-83C9-CE95AEA60C94}"/>
      </w:docPartPr>
      <w:docPartBody>
        <w:p w:rsidR="005C2D8C" w:rsidRDefault="005C2D8C" w:rsidP="005C2D8C">
          <w:pPr>
            <w:pStyle w:val="2A9DCB94B5EE445AAADA451BA2457113"/>
          </w:pPr>
          <w:r w:rsidRPr="0081235F">
            <w:rPr>
              <w:lang w:val="en-US" w:bidi="pt-BR"/>
            </w:rPr>
            <w:t>Sonu Jain, CPA</w:t>
          </w:r>
        </w:p>
      </w:docPartBody>
    </w:docPart>
    <w:docPart>
      <w:docPartPr>
        <w:name w:val="4483F0AF227D4D32A55E0C59A2D893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4548FE-BB17-494E-8C5B-59C52E3CEDDC}"/>
      </w:docPartPr>
      <w:docPartBody>
        <w:p w:rsidR="005C2D8C" w:rsidRDefault="005C2D8C" w:rsidP="005C2D8C">
          <w:pPr>
            <w:pStyle w:val="4483F0AF227D4D32A55E0C59A2D8934B"/>
          </w:pPr>
          <w:r w:rsidRPr="0081235F">
            <w:rPr>
              <w:lang w:val="en-US" w:bidi="pt-BR"/>
            </w:rPr>
            <w:t>321 Sycamore, Albany, NY 98765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8C"/>
    <w:rsid w:val="005C2D8C"/>
    <w:rsid w:val="0093562A"/>
    <w:rsid w:val="009A20CC"/>
    <w:rsid w:val="00B55BAA"/>
    <w:rsid w:val="00BE708C"/>
    <w:rsid w:val="00EC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4"/>
    <w:qFormat/>
    <w:rsid w:val="005C2D8C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C2D8C"/>
    <w:rPr>
      <w:color w:val="808080"/>
    </w:rPr>
  </w:style>
  <w:style w:type="paragraph" w:customStyle="1" w:styleId="2A9DCB94B5EE445AAADA451BA2457113">
    <w:name w:val="2A9DCB94B5EE445AAADA451BA2457113"/>
    <w:rsid w:val="005C2D8C"/>
  </w:style>
  <w:style w:type="paragraph" w:customStyle="1" w:styleId="4483F0AF227D4D32A55E0C59A2D8934B">
    <w:name w:val="4483F0AF227D4D32A55E0C59A2D8934B"/>
    <w:rsid w:val="005C2D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B31E01A384F0488AAD6FD62CFF415E" ma:contentTypeVersion="4" ma:contentTypeDescription="Crie um novo documento." ma:contentTypeScope="" ma:versionID="ff6791dd5d2daafdd866dd103eda21f3">
  <xsd:schema xmlns:xsd="http://www.w3.org/2001/XMLSchema" xmlns:xs="http://www.w3.org/2001/XMLSchema" xmlns:p="http://schemas.microsoft.com/office/2006/metadata/properties" xmlns:ns2="c42acb97-7b78-44fd-b9ca-df7196e96a87" targetNamespace="http://schemas.microsoft.com/office/2006/metadata/properties" ma:root="true" ma:fieldsID="57a71f3062b61cf444e3357d3f2889ba" ns2:_="">
    <xsd:import namespace="c42acb97-7b78-44fd-b9ca-df7196e96a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acb97-7b78-44fd-b9ca-df7196e96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065931-08E2-45D4-8A61-09C3CA9014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E6678F-1630-4058-949C-0A2434C39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acb97-7b78-44fd-b9ca-df7196e96a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28F492-D720-4273-9AE5-2F99E48229D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{5E1D6F57-3912-449C-8B6A-67DEA70665FB}tf02790944_win32</Template>
  <TotalTime>111</TotalTime>
  <Pages>1</Pages>
  <Words>88</Words>
  <Characters>551</Characters>
  <Application>Microsoft Office Word</Application>
  <DocSecurity>0</DocSecurity>
  <Lines>39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ALDAIR THIAGO DIAS TERRA</cp:lastModifiedBy>
  <cp:revision>5</cp:revision>
  <dcterms:created xsi:type="dcterms:W3CDTF">2026-03-12T16:59:00Z</dcterms:created>
  <dcterms:modified xsi:type="dcterms:W3CDTF">2026-03-13T00:40:00Z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0x0101001CB31E01A384F0488AAD6FD62CFF415E</vt:lpwstr>
  </property>
</Properties>
</file>