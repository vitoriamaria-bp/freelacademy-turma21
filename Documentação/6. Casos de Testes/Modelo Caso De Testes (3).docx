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162C6" w14:textId="4C8C3797" w:rsidR="007569F4" w:rsidRPr="007D4755" w:rsidRDefault="007569F4" w:rsidP="009A4CBA">
      <w:pPr>
        <w:pBdr>
          <w:bottom w:val="single" w:sz="12" w:space="10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7D4755">
        <w:rPr>
          <w:rFonts w:ascii="Arial" w:hAnsi="Arial" w:cs="Arial"/>
          <w:b/>
          <w:bCs/>
          <w:sz w:val="28"/>
          <w:szCs w:val="28"/>
        </w:rPr>
        <w:t xml:space="preserve">CASO </w:t>
      </w:r>
      <w:r w:rsidR="00525D5F" w:rsidRPr="007D4755">
        <w:rPr>
          <w:rFonts w:ascii="Arial" w:hAnsi="Arial" w:cs="Arial"/>
          <w:b/>
          <w:bCs/>
          <w:sz w:val="28"/>
          <w:szCs w:val="28"/>
        </w:rPr>
        <w:t>DE TESTE</w:t>
      </w:r>
    </w:p>
    <w:p w14:paraId="08FA8593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p w14:paraId="0E53B1FB" w14:textId="1DC9BC27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PROJETO:</w:t>
      </w:r>
      <w:r w:rsidR="00891DA7">
        <w:rPr>
          <w:rFonts w:ascii="Arial" w:hAnsi="Arial" w:cs="Arial"/>
          <w:b/>
          <w:bCs/>
          <w:sz w:val="22"/>
          <w:szCs w:val="22"/>
        </w:rPr>
        <w:t xml:space="preserve"> FreelAcademy</w:t>
      </w:r>
    </w:p>
    <w:p w14:paraId="37DE52C0" w14:textId="519CDAF7" w:rsidR="005A2B4B" w:rsidRPr="007D4755" w:rsidRDefault="00891DA7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INTEGRANTES:</w:t>
      </w:r>
      <w:r>
        <w:rPr>
          <w:rFonts w:ascii="Arial" w:hAnsi="Arial" w:cs="Arial"/>
          <w:b/>
          <w:bCs/>
          <w:sz w:val="22"/>
          <w:szCs w:val="22"/>
        </w:rPr>
        <w:t xml:space="preserve"> Aldair, Lucas, João, Marcos.</w:t>
      </w:r>
    </w:p>
    <w:p w14:paraId="05F43E97" w14:textId="584418DA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 xml:space="preserve">NOME DO PLANO DE </w:t>
      </w:r>
      <w:r w:rsidR="00891DA7" w:rsidRPr="007D4755">
        <w:rPr>
          <w:rFonts w:ascii="Arial" w:hAnsi="Arial" w:cs="Arial"/>
          <w:b/>
          <w:bCs/>
          <w:sz w:val="22"/>
          <w:szCs w:val="22"/>
        </w:rPr>
        <w:t>TESTE:</w:t>
      </w:r>
      <w:r w:rsidR="00891DA7">
        <w:rPr>
          <w:rFonts w:ascii="Arial" w:hAnsi="Arial" w:cs="Arial"/>
          <w:b/>
          <w:bCs/>
          <w:sz w:val="22"/>
          <w:szCs w:val="22"/>
        </w:rPr>
        <w:t xml:space="preserve"> Projetos.</w:t>
      </w:r>
    </w:p>
    <w:p w14:paraId="03C89E3E" w14:textId="3AE1A81E" w:rsidR="007569F4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 xml:space="preserve">MÓDULO DA VALIDAÇÃO: </w:t>
      </w:r>
      <w:r w:rsidR="00891DA7">
        <w:rPr>
          <w:rFonts w:ascii="Arial" w:hAnsi="Arial" w:cs="Arial"/>
          <w:b/>
          <w:bCs/>
          <w:sz w:val="22"/>
          <w:szCs w:val="22"/>
        </w:rPr>
        <w:t>Criar Projeto.</w:t>
      </w:r>
    </w:p>
    <w:p w14:paraId="6EE789B0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2127"/>
        <w:gridCol w:w="2126"/>
        <w:gridCol w:w="2126"/>
        <w:gridCol w:w="3577"/>
      </w:tblGrid>
      <w:tr w:rsidR="00891DA7" w:rsidRPr="00BD2CF3" w14:paraId="1143974A" w14:textId="6D75E832" w:rsidTr="00891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000000" w:themeFill="text1"/>
          </w:tcPr>
          <w:p w14:paraId="26680302" w14:textId="35DF1C22" w:rsidR="00891DA7" w:rsidRPr="00525D5F" w:rsidRDefault="00891DA7" w:rsidP="00AF2B75">
            <w:pPr>
              <w:pStyle w:val="Ttulo"/>
              <w:tabs>
                <w:tab w:val="right" w:pos="2761"/>
              </w:tabs>
              <w:rPr>
                <w:rFonts w:ascii="Arial" w:hAnsi="Arial" w:cs="Arial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caso de teste nº</w:t>
            </w:r>
            <w:r>
              <w:rPr>
                <w:rFonts w:ascii="Arial" w:hAnsi="Arial" w:cs="Arial"/>
                <w:sz w:val="24"/>
                <w:szCs w:val="48"/>
              </w:rPr>
              <w:t>04</w:t>
            </w:r>
          </w:p>
        </w:tc>
        <w:tc>
          <w:tcPr>
            <w:tcW w:w="4252" w:type="dxa"/>
            <w:gridSpan w:val="2"/>
            <w:shd w:val="clear" w:color="auto" w:fill="000000" w:themeFill="text1"/>
          </w:tcPr>
          <w:p w14:paraId="7F483C70" w14:textId="3CDCF954" w:rsidR="00891DA7" w:rsidRPr="00525D5F" w:rsidRDefault="00891DA7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resumo:</w:t>
            </w:r>
            <w:r>
              <w:rPr>
                <w:rFonts w:ascii="Arial" w:hAnsi="Arial" w:cs="Arial"/>
                <w:sz w:val="24"/>
                <w:szCs w:val="48"/>
              </w:rPr>
              <w:t xml:space="preserve"> Cliente criar projeto</w:t>
            </w:r>
          </w:p>
        </w:tc>
        <w:tc>
          <w:tcPr>
            <w:tcW w:w="3577" w:type="dxa"/>
            <w:shd w:val="clear" w:color="auto" w:fill="000000" w:themeFill="text1"/>
          </w:tcPr>
          <w:p w14:paraId="5F59BCD9" w14:textId="77777777" w:rsidR="00891DA7" w:rsidRPr="00525D5F" w:rsidRDefault="00891DA7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48"/>
              </w:rPr>
            </w:pPr>
          </w:p>
        </w:tc>
      </w:tr>
      <w:tr w:rsidR="00891DA7" w:rsidRPr="00BD2CF3" w14:paraId="24A57076" w14:textId="10AEC63F" w:rsidTr="00891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88DB46F" w14:textId="251A83ED" w:rsidR="00891DA7" w:rsidRPr="00525D5F" w:rsidRDefault="00891DA7" w:rsidP="00AF2B75">
            <w:pPr>
              <w:pStyle w:val="Ttulo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>Prioridade:</w:t>
            </w:r>
            <w:r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 xml:space="preserve"> Alta</w:t>
            </w:r>
          </w:p>
        </w:tc>
        <w:tc>
          <w:tcPr>
            <w:tcW w:w="2126" w:type="dxa"/>
          </w:tcPr>
          <w:p w14:paraId="4425CB03" w14:textId="2E9B9338" w:rsidR="00891DA7" w:rsidRPr="00525D5F" w:rsidRDefault="00891DA7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Data: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09/02/2026</w:t>
            </w:r>
          </w:p>
        </w:tc>
        <w:tc>
          <w:tcPr>
            <w:tcW w:w="2126" w:type="dxa"/>
          </w:tcPr>
          <w:p w14:paraId="2F4FD4DA" w14:textId="7B3B9032" w:rsidR="00891DA7" w:rsidRPr="00525D5F" w:rsidRDefault="00891DA7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Executor: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 xml:space="preserve"> Aldair</w:t>
            </w:r>
          </w:p>
        </w:tc>
        <w:tc>
          <w:tcPr>
            <w:tcW w:w="3577" w:type="dxa"/>
          </w:tcPr>
          <w:p w14:paraId="1BF82A91" w14:textId="67012A74" w:rsidR="00891DA7" w:rsidRPr="00891DA7" w:rsidRDefault="00891DA7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</w:pPr>
            <w:r w:rsidRPr="00891DA7"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  <w:t>Status: Aprovado/Executado</w:t>
            </w:r>
          </w:p>
        </w:tc>
      </w:tr>
    </w:tbl>
    <w:p w14:paraId="5E0E44C6" w14:textId="77777777" w:rsidR="007569F4" w:rsidRDefault="007569F4" w:rsidP="007569F4">
      <w:pPr>
        <w:jc w:val="center"/>
      </w:pPr>
    </w:p>
    <w:p w14:paraId="3ADEE071" w14:textId="77777777" w:rsidR="00E05E3E" w:rsidRPr="00BD2CF3" w:rsidRDefault="00E05E3E" w:rsidP="007569F4">
      <w:pPr>
        <w:jc w:val="center"/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9956"/>
      </w:tblGrid>
      <w:tr w:rsidR="00AF2B75" w:rsidRPr="00BD2CF3" w14:paraId="229B30FA" w14:textId="77777777" w:rsidTr="00AF2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EC24FA4" w14:textId="4209362B" w:rsidR="00AF2B75" w:rsidRPr="00525D5F" w:rsidRDefault="00AF2B75" w:rsidP="007D4755">
            <w:pPr>
              <w:pStyle w:val="Ttulo"/>
              <w:rPr>
                <w:rFonts w:ascii="Arial" w:hAnsi="Arial" w:cs="Arial"/>
                <w:b/>
                <w:bCs w:val="0"/>
                <w:sz w:val="20"/>
                <w:szCs w:val="40"/>
              </w:rPr>
            </w:pP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Pré condições</w:t>
            </w:r>
            <w:r w:rsid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:</w:t>
            </w: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ab/>
            </w:r>
          </w:p>
        </w:tc>
      </w:tr>
      <w:tr w:rsidR="00AF2B75" w:rsidRPr="00BD2CF3" w14:paraId="6ECFE336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36B29BCC" w14:textId="7F416828" w:rsidR="00AF2B75" w:rsidRPr="00525D5F" w:rsidRDefault="00891DA7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cliente logado.</w:t>
            </w:r>
          </w:p>
        </w:tc>
      </w:tr>
      <w:tr w:rsidR="00AF2B75" w:rsidRPr="00BD2CF3" w14:paraId="67B7DB42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B0A5DA8" w14:textId="77777777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AF2B75" w:rsidRPr="00BD2CF3" w14:paraId="354721C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65CE4558" w14:textId="2A560BA3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 w:rsidRPr="00525D5F">
              <w:rPr>
                <w:rFonts w:ascii="Arial" w:hAnsi="Arial" w:cs="Arial"/>
                <w:color w:val="auto"/>
                <w:sz w:val="20"/>
                <w:szCs w:val="40"/>
              </w:rPr>
              <w:t>Passos</w:t>
            </w:r>
            <w:r w:rsidR="007D4755">
              <w:rPr>
                <w:rFonts w:ascii="Arial" w:hAnsi="Arial" w:cs="Arial"/>
                <w:color w:val="auto"/>
                <w:sz w:val="20"/>
                <w:szCs w:val="40"/>
              </w:rPr>
              <w:t>:</w:t>
            </w:r>
          </w:p>
        </w:tc>
      </w:tr>
      <w:tr w:rsidR="00AF2B75" w:rsidRPr="00BD2CF3" w14:paraId="16F619A8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6C46225" w14:textId="6598C0E0" w:rsidR="00891DA7" w:rsidRPr="00891DA7" w:rsidRDefault="00891DA7" w:rsidP="00891DA7">
            <w:pPr>
              <w:pStyle w:val="Ttulo"/>
              <w:rPr>
                <w:rFonts w:ascii="Arial" w:hAnsi="Arial" w:cs="Arial"/>
                <w:b w:val="0"/>
                <w:bCs w:val="0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1.Acessar criar projeto.</w:t>
            </w:r>
          </w:p>
        </w:tc>
      </w:tr>
      <w:tr w:rsidR="00AF2B75" w:rsidRPr="00BD2CF3" w14:paraId="107363B4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3E2444E2" w14:textId="57DDD6EA" w:rsidR="00AF2B75" w:rsidRPr="00525D5F" w:rsidRDefault="00891DA7" w:rsidP="00891DA7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2.informar título.</w:t>
            </w:r>
          </w:p>
        </w:tc>
      </w:tr>
      <w:tr w:rsidR="00AF2B75" w:rsidRPr="00BD2CF3" w14:paraId="1F833A16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043AE51" w14:textId="109B4962" w:rsidR="00AF2B75" w:rsidRPr="00525D5F" w:rsidRDefault="00891DA7" w:rsidP="00891DA7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3.informar descrição</w:t>
            </w:r>
            <w:r w:rsidR="00634377">
              <w:rPr>
                <w:rFonts w:ascii="Arial" w:hAnsi="Arial" w:cs="Arial"/>
                <w:color w:val="auto"/>
                <w:sz w:val="20"/>
                <w:szCs w:val="40"/>
              </w:rPr>
              <w:t>.</w:t>
            </w:r>
          </w:p>
        </w:tc>
      </w:tr>
      <w:tr w:rsidR="00AF2B75" w:rsidRPr="00BD2CF3" w14:paraId="695046A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6D477494" w14:textId="305AEEE6" w:rsidR="00AF2B75" w:rsidRPr="00525D5F" w:rsidRDefault="00891DA7" w:rsidP="00891DA7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4.</w:t>
            </w:r>
            <w:r w:rsidR="00634377">
              <w:rPr>
                <w:rFonts w:ascii="Arial" w:hAnsi="Arial" w:cs="Arial"/>
                <w:color w:val="auto"/>
                <w:sz w:val="20"/>
                <w:szCs w:val="40"/>
              </w:rPr>
              <w:t>salvar.</w:t>
            </w:r>
          </w:p>
        </w:tc>
      </w:tr>
      <w:tr w:rsidR="00AF2B75" w:rsidRPr="00BD2CF3" w14:paraId="7932203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6FAA900" w14:textId="704BE326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Resultado Esperado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1BBF1AE1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28994A2B" w14:textId="09CA22BC" w:rsidR="00AF2B75" w:rsidRPr="00634377" w:rsidRDefault="004B0002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 xml:space="preserve"> </w:t>
            </w:r>
            <w:r w:rsidR="00634377">
              <w:rPr>
                <w:rFonts w:ascii="Arial" w:hAnsi="Arial" w:cs="Arial"/>
                <w:color w:val="000000" w:themeColor="text1"/>
                <w:sz w:val="20"/>
                <w:szCs w:val="40"/>
              </w:rPr>
              <w:t>projeto deve ser cadastrado no sistema.</w:t>
            </w:r>
          </w:p>
        </w:tc>
      </w:tr>
      <w:tr w:rsidR="00AF2B75" w:rsidRPr="00BD2CF3" w14:paraId="2C7FBEE4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19F0231D" w14:textId="77777777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</w:p>
        </w:tc>
      </w:tr>
      <w:tr w:rsidR="00AF2B75" w:rsidRPr="00BD2CF3" w14:paraId="4D074315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041FA4F0" w14:textId="79FCBF82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OBSERVAÇÕES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6EB536C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/>
          </w:tcPr>
          <w:p w14:paraId="1F468050" w14:textId="47F03214" w:rsidR="00AF2B75" w:rsidRPr="00634377" w:rsidRDefault="00634377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40"/>
              </w:rPr>
              <w:t>Projeto salvo corretamente no sistema.</w:t>
            </w:r>
          </w:p>
        </w:tc>
      </w:tr>
      <w:tr w:rsidR="00AF2B75" w:rsidRPr="00BD2CF3" w14:paraId="2183367A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0B4642F4" w14:textId="77777777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</w:p>
        </w:tc>
      </w:tr>
      <w:tr w:rsidR="00AF2B75" w:rsidRPr="00BD2CF3" w14:paraId="51B329BB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563BDDA7" w14:textId="35362A2D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COMENTÁRIOS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2B0DB18E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7F55D6B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  <w:tr w:rsidR="00AF2B75" w:rsidRPr="00BD2CF3" w14:paraId="5F2C7150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2CC00FD7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</w:tbl>
    <w:p w14:paraId="0BC6A4A1" w14:textId="6C644833" w:rsidR="0081235F" w:rsidRPr="00AF2B75" w:rsidRDefault="0081235F" w:rsidP="00AF2B75">
      <w:pPr>
        <w:pStyle w:val="Encerramento"/>
        <w:ind w:left="0"/>
        <w:rPr>
          <w:sz w:val="28"/>
          <w:szCs w:val="28"/>
          <w:lang w:bidi="pt-BR"/>
        </w:rPr>
      </w:pPr>
    </w:p>
    <w:sectPr w:rsidR="0081235F" w:rsidRPr="00AF2B75" w:rsidSect="004F53D2">
      <w:headerReference w:type="default" r:id="rId10"/>
      <w:footerReference w:type="default" r:id="rId11"/>
      <w:headerReference w:type="first" r:id="rId12"/>
      <w:pgSz w:w="11906" w:h="16838" w:code="9"/>
      <w:pgMar w:top="862" w:right="975" w:bottom="1077" w:left="975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325C24" w14:textId="77777777" w:rsidR="00A71C1A" w:rsidRDefault="00A71C1A">
      <w:pPr>
        <w:spacing w:before="0" w:after="0"/>
      </w:pPr>
      <w:r>
        <w:separator/>
      </w:r>
    </w:p>
  </w:endnote>
  <w:endnote w:type="continuationSeparator" w:id="0">
    <w:p w14:paraId="26C2FED5" w14:textId="77777777" w:rsidR="00A71C1A" w:rsidRDefault="00A71C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BA0F1" w14:textId="77777777" w:rsidR="007C1172" w:rsidRDefault="00B01A50">
    <w:pPr>
      <w:pStyle w:val="Rodap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</w:instrText>
    </w:r>
    <w:r>
      <w:rPr>
        <w:lang w:bidi="pt-BR"/>
      </w:rPr>
      <w:fldChar w:fldCharType="separate"/>
    </w:r>
    <w:r w:rsidR="007427F1">
      <w:rPr>
        <w:noProof/>
        <w:lang w:bidi="pt-BR"/>
      </w:rPr>
      <w:t>2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488B4" w14:textId="77777777" w:rsidR="00A71C1A" w:rsidRDefault="00A71C1A">
      <w:pPr>
        <w:spacing w:before="0" w:after="0"/>
      </w:pPr>
      <w:r>
        <w:separator/>
      </w:r>
    </w:p>
  </w:footnote>
  <w:footnote w:type="continuationSeparator" w:id="0">
    <w:p w14:paraId="5418C210" w14:textId="77777777" w:rsidR="00A71C1A" w:rsidRDefault="00A71C1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AE40D" w14:textId="77777777" w:rsidR="007C1172" w:rsidRPr="009A311C" w:rsidRDefault="009A311C" w:rsidP="009A311C">
    <w:pPr>
      <w:pStyle w:val="Cabealho"/>
    </w:pPr>
    <w:r w:rsidRPr="009A311C">
      <w:rPr>
        <w:noProof/>
        <w:lang w:bidi="pt-BR"/>
      </w:rPr>
      <w:drawing>
        <wp:inline distT="0" distB="0" distL="0" distR="0" wp14:anchorId="2EFD23A7" wp14:editId="404D8BAB">
          <wp:extent cx="857249" cy="428625"/>
          <wp:effectExtent l="0" t="0" r="635" b="0"/>
          <wp:docPr id="3" name="Imagem 3" descr="Espaço reservado para 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Espaço reservado para 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CCC8D7" w14:textId="753A0572" w:rsidR="005E49B7" w:rsidRPr="007D4755" w:rsidRDefault="009A4CBA" w:rsidP="005E49B7">
    <w:pPr>
      <w:jc w:val="center"/>
      <w:rPr>
        <w:rFonts w:ascii="Arial" w:hAnsi="Arial" w:cs="Arial"/>
        <w:sz w:val="16"/>
        <w:szCs w:val="16"/>
        <w:lang w:val="en-US"/>
      </w:rPr>
    </w:pPr>
    <w:r w:rsidRPr="00E713BC">
      <w:rPr>
        <w:noProof/>
      </w:rPr>
      <w:drawing>
        <wp:anchor distT="0" distB="0" distL="114300" distR="114300" simplePos="0" relativeHeight="251658240" behindDoc="0" locked="0" layoutInCell="1" allowOverlap="1" wp14:anchorId="08077F59" wp14:editId="3C3BDDFB">
          <wp:simplePos x="0" y="0"/>
          <wp:positionH relativeFrom="margin">
            <wp:align>right</wp:align>
          </wp:positionH>
          <wp:positionV relativeFrom="paragraph">
            <wp:posOffset>-123165</wp:posOffset>
          </wp:positionV>
          <wp:extent cx="694690" cy="510540"/>
          <wp:effectExtent l="0" t="0" r="0" b="3810"/>
          <wp:wrapNone/>
          <wp:docPr id="53191222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912223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rial" w:hAnsi="Arial" w:cs="Arial"/>
          <w:sz w:val="16"/>
          <w:szCs w:val="16"/>
        </w:rPr>
        <w:id w:val="-820199486"/>
        <w:placeholder>
          <w:docPart w:val="2A9DCB94B5EE445AAADA451BA2457113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Senac Taboão da Serra - TBS</w:t>
        </w:r>
      </w:sdtContent>
    </w:sdt>
  </w:p>
  <w:p w14:paraId="3941C75B" w14:textId="03FBFD88" w:rsidR="005E49B7" w:rsidRPr="007D4755" w:rsidRDefault="00A71C1A" w:rsidP="005E49B7">
    <w:pPr>
      <w:jc w:val="center"/>
      <w:rPr>
        <w:rFonts w:ascii="Arial" w:hAnsi="Arial" w:cs="Arial"/>
        <w:sz w:val="16"/>
        <w:szCs w:val="16"/>
        <w:lang w:val="en-US"/>
      </w:rPr>
    </w:pPr>
    <w:sdt>
      <w:sdtPr>
        <w:rPr>
          <w:rFonts w:ascii="Arial" w:hAnsi="Arial" w:cs="Arial"/>
          <w:sz w:val="16"/>
          <w:szCs w:val="16"/>
        </w:rPr>
        <w:id w:val="748243340"/>
        <w:placeholder>
          <w:docPart w:val="4483F0AF227D4D32A55E0C59A2D8934B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Rua Salvador Branco de Andrade, 182 - Jardim São Miguel, Taboão da Serra - SP</w:t>
        </w:r>
      </w:sdtContent>
    </w:sdt>
  </w:p>
  <w:p w14:paraId="48F1B340" w14:textId="46D5799B" w:rsidR="005E49B7" w:rsidRDefault="005E49B7">
    <w:pPr>
      <w:pStyle w:val="Cabealho"/>
    </w:pPr>
  </w:p>
  <w:p w14:paraId="5F3C8AA7" w14:textId="77777777" w:rsidR="005E49B7" w:rsidRDefault="005E49B7" w:rsidP="00E713BC">
    <w:pPr>
      <w:pStyle w:val="Cabealho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4"/>
    <w:rsid w:val="00026576"/>
    <w:rsid w:val="00030E49"/>
    <w:rsid w:val="000542B0"/>
    <w:rsid w:val="000543C3"/>
    <w:rsid w:val="000722E5"/>
    <w:rsid w:val="00080532"/>
    <w:rsid w:val="0016481D"/>
    <w:rsid w:val="00170751"/>
    <w:rsid w:val="0018376C"/>
    <w:rsid w:val="00185B0A"/>
    <w:rsid w:val="001902CB"/>
    <w:rsid w:val="002201B0"/>
    <w:rsid w:val="0027603B"/>
    <w:rsid w:val="002E0CC8"/>
    <w:rsid w:val="00312C2A"/>
    <w:rsid w:val="00325978"/>
    <w:rsid w:val="00363B0A"/>
    <w:rsid w:val="003940BA"/>
    <w:rsid w:val="003E57E0"/>
    <w:rsid w:val="003F38AE"/>
    <w:rsid w:val="00412F60"/>
    <w:rsid w:val="00467C64"/>
    <w:rsid w:val="00492EA3"/>
    <w:rsid w:val="004A1D7B"/>
    <w:rsid w:val="004B0002"/>
    <w:rsid w:val="004F53D2"/>
    <w:rsid w:val="00525D5F"/>
    <w:rsid w:val="00584FD1"/>
    <w:rsid w:val="0059455E"/>
    <w:rsid w:val="005A2B4B"/>
    <w:rsid w:val="005E49B7"/>
    <w:rsid w:val="00614677"/>
    <w:rsid w:val="00615399"/>
    <w:rsid w:val="00634377"/>
    <w:rsid w:val="00644866"/>
    <w:rsid w:val="0068484A"/>
    <w:rsid w:val="00690B69"/>
    <w:rsid w:val="00695CC4"/>
    <w:rsid w:val="006B1BBF"/>
    <w:rsid w:val="006B37B9"/>
    <w:rsid w:val="006C5323"/>
    <w:rsid w:val="007252AA"/>
    <w:rsid w:val="007427F1"/>
    <w:rsid w:val="007569F4"/>
    <w:rsid w:val="007C1172"/>
    <w:rsid w:val="007D4755"/>
    <w:rsid w:val="0081235F"/>
    <w:rsid w:val="00841DD4"/>
    <w:rsid w:val="00852DE2"/>
    <w:rsid w:val="00862CDF"/>
    <w:rsid w:val="00891DA7"/>
    <w:rsid w:val="008A4092"/>
    <w:rsid w:val="008B0BB0"/>
    <w:rsid w:val="00903A88"/>
    <w:rsid w:val="00911721"/>
    <w:rsid w:val="00914940"/>
    <w:rsid w:val="0097665D"/>
    <w:rsid w:val="009A311C"/>
    <w:rsid w:val="009A4CBA"/>
    <w:rsid w:val="009B142E"/>
    <w:rsid w:val="00A0366B"/>
    <w:rsid w:val="00A157A3"/>
    <w:rsid w:val="00A42F35"/>
    <w:rsid w:val="00A5384D"/>
    <w:rsid w:val="00A56EDC"/>
    <w:rsid w:val="00A6114A"/>
    <w:rsid w:val="00A63413"/>
    <w:rsid w:val="00A71C1A"/>
    <w:rsid w:val="00AB3DE3"/>
    <w:rsid w:val="00AC2B64"/>
    <w:rsid w:val="00AD7BD7"/>
    <w:rsid w:val="00AF2B75"/>
    <w:rsid w:val="00B01A50"/>
    <w:rsid w:val="00B55BAA"/>
    <w:rsid w:val="00BA3EC2"/>
    <w:rsid w:val="00BD2CF3"/>
    <w:rsid w:val="00C00408"/>
    <w:rsid w:val="00C2362E"/>
    <w:rsid w:val="00C303A4"/>
    <w:rsid w:val="00C46A36"/>
    <w:rsid w:val="00CC5F6A"/>
    <w:rsid w:val="00CE73E4"/>
    <w:rsid w:val="00D06078"/>
    <w:rsid w:val="00D12321"/>
    <w:rsid w:val="00D360FC"/>
    <w:rsid w:val="00D7249E"/>
    <w:rsid w:val="00D93160"/>
    <w:rsid w:val="00E05E3E"/>
    <w:rsid w:val="00E46AB4"/>
    <w:rsid w:val="00E54CDB"/>
    <w:rsid w:val="00E713BC"/>
    <w:rsid w:val="00E92120"/>
    <w:rsid w:val="00E92918"/>
    <w:rsid w:val="00EA4CF7"/>
    <w:rsid w:val="00EB4953"/>
    <w:rsid w:val="00F60CD1"/>
    <w:rsid w:val="00F70727"/>
    <w:rsid w:val="00F745DF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421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lang w:val="pt-B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Ttulo1">
    <w:name w:val="heading 1"/>
    <w:basedOn w:val="Normal"/>
    <w:link w:val="Ttulo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68484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Ttulo3">
    <w:name w:val="heading 3"/>
    <w:basedOn w:val="Normal"/>
    <w:next w:val="Normal"/>
    <w:link w:val="Ttulo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1B0"/>
    <w:pPr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2201B0"/>
    <w:rPr>
      <w:kern w:val="20"/>
    </w:rPr>
  </w:style>
  <w:style w:type="paragraph" w:styleId="Rodap">
    <w:name w:val="footer"/>
    <w:basedOn w:val="Normal"/>
    <w:link w:val="Rodap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RodapChar">
    <w:name w:val="Rodapé Char"/>
    <w:basedOn w:val="Fontepargpadro"/>
    <w:link w:val="Rodap"/>
    <w:uiPriority w:val="99"/>
    <w:rPr>
      <w:kern w:val="20"/>
    </w:rPr>
  </w:style>
  <w:style w:type="character" w:styleId="Forte">
    <w:name w:val="Strong"/>
    <w:basedOn w:val="Fontepargpadro"/>
    <w:uiPriority w:val="4"/>
    <w:qFormat/>
    <w:rsid w:val="0018376C"/>
    <w:rPr>
      <w:b/>
      <w:bCs/>
    </w:rPr>
  </w:style>
  <w:style w:type="table" w:styleId="Tabelacomgrade">
    <w:name w:val="Table Grid"/>
    <w:basedOn w:val="Tabela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Encerramento">
    <w:name w:val="Closing"/>
    <w:basedOn w:val="Normal"/>
    <w:link w:val="Encerramento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EncerramentoChar">
    <w:name w:val="Encerramento Char"/>
    <w:basedOn w:val="Fontepargpadro"/>
    <w:link w:val="Encerramento"/>
    <w:uiPriority w:val="6"/>
    <w:rsid w:val="004A1D7B"/>
    <w:rPr>
      <w:kern w:val="20"/>
    </w:rPr>
  </w:style>
  <w:style w:type="table" w:customStyle="1" w:styleId="TabeladeFaturas">
    <w:name w:val="Tabela de Faturas"/>
    <w:basedOn w:val="Tabela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a">
    <w:name w:val="Date"/>
    <w:basedOn w:val="Normal"/>
    <w:link w:val="Data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aChar">
    <w:name w:val="Data Char"/>
    <w:basedOn w:val="Fontepargpadro"/>
    <w:link w:val="Data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Ttulo1Char">
    <w:name w:val="Título 1 Char"/>
    <w:basedOn w:val="Fontepargpadro"/>
    <w:link w:val="Ttulo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8484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SimplesTabela2">
    <w:name w:val="Plain Table 2"/>
    <w:basedOn w:val="Tabela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har">
    <w:name w:val="Título 3 Char"/>
    <w:basedOn w:val="Fontepargpadro"/>
    <w:link w:val="Ttulo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Ttulo4Char">
    <w:name w:val="Título 4 Char"/>
    <w:basedOn w:val="Fontepargpadro"/>
    <w:link w:val="Ttulo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Ttulo5Char">
    <w:name w:val="Título 5 Char"/>
    <w:basedOn w:val="Fontepargpadro"/>
    <w:link w:val="Ttulo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Ttulo6Char">
    <w:name w:val="Título 6 Char"/>
    <w:basedOn w:val="Fontepargpadro"/>
    <w:link w:val="Ttulo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Ttulo7Char">
    <w:name w:val="Título 7 Char"/>
    <w:basedOn w:val="Fontepargpadro"/>
    <w:link w:val="Ttulo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Ttulo8Char">
    <w:name w:val="Título 8 Char"/>
    <w:basedOn w:val="Fontepargpadro"/>
    <w:link w:val="Ttulo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Ttulo9Char">
    <w:name w:val="Título 9 Char"/>
    <w:basedOn w:val="Fontepargpadro"/>
    <w:link w:val="Ttulo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252AA"/>
    <w:pP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TtulodoLivro">
    <w:name w:val="Book Title"/>
    <w:basedOn w:val="Fontepargpadro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7252AA"/>
    <w:rPr>
      <w:i/>
      <w:iCs/>
      <w:color w:val="7E97AD" w:themeColor="accent1"/>
      <w:kern w:val="20"/>
    </w:rPr>
  </w:style>
  <w:style w:type="table" w:styleId="TabeladeGrade1Clara-nfase1">
    <w:name w:val="Grid Table 1 Light Accent 1"/>
    <w:basedOn w:val="Tabela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Ttulo1Branco">
    <w:name w:val="Título 1 Branco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bella.olima3\AppData\Local\Microsoft\Office\16.0\DTS\pt-BR%7bF63EA7EA-0B5B-4369-9D1B-976271215118%7d\%7b5E1D6F57-3912-449C-8B6A-67DEA70665FB%7dtf0279094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A9DCB94B5EE445AAADA451BA24571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8C1E6B-46A4-47F2-83C9-CE95AEA60C94}"/>
      </w:docPartPr>
      <w:docPartBody>
        <w:p w:rsidR="005C2D8C" w:rsidRDefault="005C2D8C" w:rsidP="005C2D8C">
          <w:pPr>
            <w:pStyle w:val="2A9DCB94B5EE445AAADA451BA2457113"/>
          </w:pPr>
          <w:r w:rsidRPr="0081235F">
            <w:rPr>
              <w:lang w:val="en-US" w:bidi="pt-BR"/>
            </w:rPr>
            <w:t>Sonu Jain, CPA</w:t>
          </w:r>
        </w:p>
      </w:docPartBody>
    </w:docPart>
    <w:docPart>
      <w:docPartPr>
        <w:name w:val="4483F0AF227D4D32A55E0C59A2D893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4548FE-BB17-494E-8C5B-59C52E3CEDDC}"/>
      </w:docPartPr>
      <w:docPartBody>
        <w:p w:rsidR="005C2D8C" w:rsidRDefault="005C2D8C" w:rsidP="005C2D8C">
          <w:pPr>
            <w:pStyle w:val="4483F0AF227D4D32A55E0C59A2D8934B"/>
          </w:pPr>
          <w:r w:rsidRPr="0081235F">
            <w:rPr>
              <w:lang w:val="en-US" w:bidi="pt-BR"/>
            </w:rPr>
            <w:t>321 Sycamore, Albany, NY 98765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8C"/>
    <w:rsid w:val="005C2D8C"/>
    <w:rsid w:val="00B55BAA"/>
    <w:rsid w:val="00B6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4"/>
    <w:qFormat/>
    <w:rsid w:val="005C2D8C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C2D8C"/>
    <w:rPr>
      <w:color w:val="808080"/>
    </w:rPr>
  </w:style>
  <w:style w:type="paragraph" w:customStyle="1" w:styleId="2A9DCB94B5EE445AAADA451BA2457113">
    <w:name w:val="2A9DCB94B5EE445AAADA451BA2457113"/>
    <w:rsid w:val="005C2D8C"/>
  </w:style>
  <w:style w:type="paragraph" w:customStyle="1" w:styleId="4483F0AF227D4D32A55E0C59A2D8934B">
    <w:name w:val="4483F0AF227D4D32A55E0C59A2D8934B"/>
    <w:rsid w:val="005C2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B31E01A384F0488AAD6FD62CFF415E" ma:contentTypeVersion="4" ma:contentTypeDescription="Crie um novo documento." ma:contentTypeScope="" ma:versionID="ff6791dd5d2daafdd866dd103eda21f3">
  <xsd:schema xmlns:xsd="http://www.w3.org/2001/XMLSchema" xmlns:xs="http://www.w3.org/2001/XMLSchema" xmlns:p="http://schemas.microsoft.com/office/2006/metadata/properties" xmlns:ns2="c42acb97-7b78-44fd-b9ca-df7196e96a87" targetNamespace="http://schemas.microsoft.com/office/2006/metadata/properties" ma:root="true" ma:fieldsID="57a71f3062b61cf444e3357d3f2889ba" ns2:_="">
    <xsd:import namespace="c42acb97-7b78-44fd-b9ca-df7196e96a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acb97-7b78-44fd-b9ca-df7196e96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E6678F-1630-4058-949C-0A2434C39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acb97-7b78-44fd-b9ca-df7196e96a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{5E1D6F57-3912-449C-8B6A-67DEA70665FB}tf02790944_win32</Template>
  <TotalTime>0</TotalTime>
  <Pages>1</Pages>
  <Words>85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2025-03-19T23:04:00Z</dcterms:created>
  <dcterms:modified xsi:type="dcterms:W3CDTF">2026-03-12T18:00:00Z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0x0101001CB31E01A384F0488AAD6FD62CFF415E</vt:lpwstr>
  </property>
</Properties>
</file>